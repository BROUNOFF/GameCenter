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3B7D79" w14:paraId="6B813494" w14:textId="77777777" w:rsidTr="009A5741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D388CF" w14:textId="77777777" w:rsidR="003B7D79" w:rsidRPr="00345236" w:rsidRDefault="003B7D79" w:rsidP="009A5741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3440F8" w14:textId="77777777" w:rsidR="003B7D79" w:rsidRDefault="003B7D79" w:rsidP="009A5741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AD46C8" w14:textId="77777777" w:rsidR="003B7D79" w:rsidRDefault="003B7D79" w:rsidP="009A5741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3B7D79" w:rsidRPr="00272504" w14:paraId="02C94F91" w14:textId="77777777" w:rsidTr="009A5741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CB0E5F" w14:textId="77777777" w:rsidR="003B7D79" w:rsidRPr="00ED7A3E" w:rsidRDefault="003B7D79" w:rsidP="009A5741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6F32F0C" w14:textId="77777777" w:rsidR="003B7D79" w:rsidRDefault="003B7D79" w:rsidP="009A5741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60C5B5" w14:textId="77777777" w:rsidR="003B7D79" w:rsidRDefault="003B7D79" w:rsidP="009A5741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ОП</w:t>
            </w:r>
          </w:p>
          <w:p w14:paraId="6D8DB599" w14:textId="77777777" w:rsidR="003B7D79" w:rsidRDefault="003B7D79" w:rsidP="009A5741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___________ Сергеева Е.Г.</w:t>
            </w:r>
          </w:p>
          <w:p w14:paraId="707CB0BB" w14:textId="77777777" w:rsidR="003B7D79" w:rsidRDefault="003B7D79" w:rsidP="009A5741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14:paraId="7A94E367" w14:textId="77777777" w:rsidR="003B7D79" w:rsidRDefault="003B7D79" w:rsidP="009A5741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14:paraId="3CE4CECB" w14:textId="77777777" w:rsidR="003B7D79" w:rsidRDefault="003B7D79" w:rsidP="009A5741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30DE1CA3" w14:textId="77777777" w:rsidR="003B7D79" w:rsidRDefault="003B7D79" w:rsidP="009A5741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53FD595A" w14:textId="77777777" w:rsidR="003B7D79" w:rsidRDefault="003B7D79" w:rsidP="009A5741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3959BE1E" w14:textId="77777777" w:rsidR="003B7D79" w:rsidRDefault="003B7D79" w:rsidP="009A5741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42DF585E" w14:textId="77777777" w:rsidR="003B7D79" w:rsidRDefault="003B7D79" w:rsidP="009A5741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0D4DF554" w14:textId="77777777" w:rsidR="003B7D79" w:rsidRDefault="003B7D79" w:rsidP="009A5741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14:paraId="7FFE1C0E" w14:textId="77777777" w:rsidR="003B7D79" w:rsidRPr="00646136" w:rsidRDefault="003B7D79" w:rsidP="003B7D79">
      <w:pPr>
        <w:pStyle w:val="vguxTitleDocName"/>
        <w:ind w:right="849"/>
      </w:pPr>
      <w:r>
        <w:t>ТЕХНИЧЕСКОЕ ЗАДАНИЕ</w:t>
      </w:r>
    </w:p>
    <w:p w14:paraId="52872FA3" w14:textId="77777777" w:rsidR="003B7D79" w:rsidRPr="000B3E41" w:rsidRDefault="003B7D79" w:rsidP="003B7D79">
      <w:pPr>
        <w:ind w:right="849" w:firstLine="0"/>
        <w:jc w:val="center"/>
      </w:pPr>
      <w:r>
        <w:t>на разработку</w:t>
      </w:r>
    </w:p>
    <w:p w14:paraId="273B5602" w14:textId="74AEB216" w:rsidR="003B7D79" w:rsidRPr="000B3E41" w:rsidRDefault="0023761A" w:rsidP="003B7D79">
      <w:pPr>
        <w:ind w:right="849" w:firstLine="0"/>
        <w:jc w:val="center"/>
      </w:pPr>
      <w:r>
        <w:t>информационной системы управления игровым центром</w:t>
      </w:r>
    </w:p>
    <w:p w14:paraId="2A5F63BE" w14:textId="77777777" w:rsidR="003B7D79" w:rsidRPr="00646136" w:rsidRDefault="003B7D79" w:rsidP="003B7D79">
      <w:pPr>
        <w:ind w:right="849" w:firstLine="0"/>
      </w:pPr>
    </w:p>
    <w:p w14:paraId="288241C6" w14:textId="77777777" w:rsidR="003B7D79" w:rsidRPr="00646136" w:rsidRDefault="003B7D79" w:rsidP="003B7D79">
      <w:pPr>
        <w:ind w:right="849"/>
      </w:pPr>
    </w:p>
    <w:p w14:paraId="282202ED" w14:textId="77777777" w:rsidR="003B7D79" w:rsidRPr="00646136" w:rsidRDefault="003B7D79" w:rsidP="003B7D79">
      <w:pPr>
        <w:ind w:right="849" w:firstLine="0"/>
      </w:pPr>
    </w:p>
    <w:p w14:paraId="3BD70834" w14:textId="77777777" w:rsidR="003B7D79" w:rsidRPr="00646136" w:rsidRDefault="003B7D79" w:rsidP="003B7D79">
      <w:pPr>
        <w:ind w:right="849" w:firstLine="0"/>
      </w:pPr>
    </w:p>
    <w:p w14:paraId="43627F05" w14:textId="77777777" w:rsidR="003B7D79" w:rsidRPr="00646136" w:rsidRDefault="003B7D79" w:rsidP="003B7D79">
      <w:pPr>
        <w:ind w:right="849" w:firstLine="0"/>
      </w:pPr>
    </w:p>
    <w:p w14:paraId="34AFAB46" w14:textId="77777777" w:rsidR="003B7D79" w:rsidRPr="00646136" w:rsidRDefault="003B7D79" w:rsidP="003B7D79">
      <w:pPr>
        <w:ind w:right="849" w:firstLine="0"/>
      </w:pPr>
    </w:p>
    <w:p w14:paraId="524A68B5" w14:textId="77777777" w:rsidR="003B7D79" w:rsidRPr="00646136" w:rsidRDefault="003B7D79" w:rsidP="003B7D79">
      <w:pPr>
        <w:ind w:right="849" w:firstLine="0"/>
      </w:pPr>
    </w:p>
    <w:p w14:paraId="0B9FBE26" w14:textId="77777777" w:rsidR="003B7D79" w:rsidRPr="00646136" w:rsidRDefault="003B7D79" w:rsidP="003B7D79">
      <w:pPr>
        <w:ind w:right="849" w:firstLine="0"/>
      </w:pPr>
    </w:p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3B7D79" w:rsidRPr="00646136" w14:paraId="72BED0F7" w14:textId="77777777" w:rsidTr="009A5741">
        <w:tc>
          <w:tcPr>
            <w:tcW w:w="4821" w:type="dxa"/>
            <w:shd w:val="clear" w:color="auto" w:fill="auto"/>
          </w:tcPr>
          <w:p w14:paraId="0A4E7BD8" w14:textId="77777777" w:rsidR="003B7D79" w:rsidRPr="00646136" w:rsidRDefault="003B7D79" w:rsidP="009A5741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  <w:shd w:val="clear" w:color="auto" w:fill="auto"/>
          </w:tcPr>
          <w:p w14:paraId="7FF1BE3E" w14:textId="77777777" w:rsidR="003B7D79" w:rsidRPr="00646136" w:rsidRDefault="003B7D79" w:rsidP="009A5741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shd w:val="clear" w:color="auto" w:fill="auto"/>
          </w:tcPr>
          <w:p w14:paraId="781C5A3D" w14:textId="77777777" w:rsidR="003B7D79" w:rsidRPr="00646136" w:rsidRDefault="003B7D79" w:rsidP="009A5741">
            <w:pPr>
              <w:ind w:firstLine="0"/>
            </w:pPr>
            <w:r w:rsidRPr="00646136">
              <w:t>СОГЛАСОВАНО</w:t>
            </w:r>
          </w:p>
        </w:tc>
      </w:tr>
      <w:tr w:rsidR="003B7D79" w:rsidRPr="00D37FCB" w14:paraId="5246D88C" w14:textId="77777777" w:rsidTr="009A5741">
        <w:trPr>
          <w:trHeight w:val="1713"/>
        </w:trPr>
        <w:tc>
          <w:tcPr>
            <w:tcW w:w="4821" w:type="dxa"/>
            <w:shd w:val="clear" w:color="auto" w:fill="auto"/>
            <w:hideMark/>
          </w:tcPr>
          <w:p w14:paraId="1D6388D9" w14:textId="77777777" w:rsidR="003B7D79" w:rsidRPr="00646136" w:rsidRDefault="003B7D79" w:rsidP="009A5741">
            <w:pPr>
              <w:ind w:firstLine="0"/>
            </w:pPr>
            <w:r>
              <w:t>Студент колледжа ВятГУ</w:t>
            </w:r>
          </w:p>
          <w:p w14:paraId="0E859CB7" w14:textId="3647E60B" w:rsidR="003B7D79" w:rsidRPr="00646136" w:rsidRDefault="003B7D79" w:rsidP="009A5741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r>
              <w:t>Пастернак</w:t>
            </w:r>
            <w:r>
              <w:t xml:space="preserve"> </w:t>
            </w:r>
            <w:r>
              <w:t>С</w:t>
            </w:r>
            <w:r>
              <w:t>.</w:t>
            </w:r>
            <w:r>
              <w:t>А</w:t>
            </w:r>
            <w:r>
              <w:t>.</w:t>
            </w:r>
          </w:p>
          <w:p w14:paraId="36D9CE94" w14:textId="77777777" w:rsidR="003B7D79" w:rsidRPr="00646136" w:rsidRDefault="003B7D79" w:rsidP="009A5741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  <w:shd w:val="clear" w:color="auto" w:fill="auto"/>
          </w:tcPr>
          <w:p w14:paraId="5CD6E326" w14:textId="77777777" w:rsidR="003B7D79" w:rsidRPr="00646136" w:rsidRDefault="003B7D79" w:rsidP="009A5741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shd w:val="clear" w:color="auto" w:fill="auto"/>
            <w:hideMark/>
          </w:tcPr>
          <w:p w14:paraId="3AD50B69" w14:textId="77777777" w:rsidR="003B7D79" w:rsidRPr="00646136" w:rsidRDefault="003B7D79" w:rsidP="009A5741">
            <w:pPr>
              <w:ind w:firstLine="0"/>
            </w:pPr>
            <w:r>
              <w:t>Преподаватель по УП</w:t>
            </w:r>
          </w:p>
          <w:p w14:paraId="1A23967C" w14:textId="77777777" w:rsidR="003B7D79" w:rsidRPr="00646136" w:rsidRDefault="003B7D79" w:rsidP="009A5741">
            <w:pPr>
              <w:ind w:firstLine="0"/>
            </w:pPr>
            <w:r w:rsidRPr="00646136">
              <w:t>________________</w:t>
            </w:r>
            <w:r>
              <w:t xml:space="preserve"> Долженкова М.Л.</w:t>
            </w:r>
          </w:p>
          <w:p w14:paraId="6250D6A1" w14:textId="77777777" w:rsidR="003B7D79" w:rsidRPr="00D37FCB" w:rsidRDefault="003B7D79" w:rsidP="009A5741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02EE4895" w14:textId="77777777" w:rsidR="003B7D79" w:rsidRDefault="003B7D79" w:rsidP="003B7D79">
      <w:pPr>
        <w:ind w:right="849" w:firstLine="0"/>
      </w:pPr>
    </w:p>
    <w:p w14:paraId="0A6327D1" w14:textId="77777777" w:rsidR="003B7D79" w:rsidRPr="00646136" w:rsidRDefault="003B7D79" w:rsidP="003B7D79">
      <w:pPr>
        <w:ind w:right="849" w:firstLine="0"/>
      </w:pPr>
    </w:p>
    <w:p w14:paraId="18FB2C6F" w14:textId="77777777" w:rsidR="003B7D79" w:rsidRPr="00646136" w:rsidRDefault="003B7D79" w:rsidP="003B7D79">
      <w:pPr>
        <w:ind w:right="849" w:firstLine="0"/>
      </w:pPr>
    </w:p>
    <w:p w14:paraId="76E46EEF" w14:textId="77777777" w:rsidR="003B7D79" w:rsidRPr="00646136" w:rsidRDefault="003B7D79" w:rsidP="003B7D79">
      <w:pPr>
        <w:ind w:right="849" w:firstLine="0"/>
      </w:pPr>
    </w:p>
    <w:p w14:paraId="3480C8DD" w14:textId="51F035E3" w:rsidR="003B7D79" w:rsidRPr="002B41FC" w:rsidRDefault="003B7D79" w:rsidP="003B7D79">
      <w:pPr>
        <w:ind w:right="849" w:firstLine="0"/>
        <w:jc w:val="center"/>
        <w:sectPr w:rsidR="003B7D79" w:rsidRPr="002B41FC" w:rsidSect="003B7D7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</w:t>
      </w:r>
      <w:r>
        <w:t>26</w:t>
      </w:r>
    </w:p>
    <w:p w14:paraId="7B3CC18C" w14:textId="1F10DAA2" w:rsidR="00990EAC" w:rsidRDefault="00990EAC" w:rsidP="006B06B5">
      <w:pPr>
        <w:pStyle w:val="vguCContentName"/>
        <w:tabs>
          <w:tab w:val="left" w:pos="3375"/>
          <w:tab w:val="center" w:pos="5102"/>
        </w:tabs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7FD8B917" w:rsidR="00442256" w:rsidRDefault="007B3668" w:rsidP="007B3668">
          <w:pPr>
            <w:pStyle w:val="afb"/>
            <w:tabs>
              <w:tab w:val="left" w:pos="2780"/>
            </w:tabs>
          </w:pPr>
          <w:r>
            <w:rPr>
              <w:rFonts w:ascii="Times New Roman" w:eastAsiaTheme="minorEastAsia" w:hAnsi="Times New Roman" w:cstheme="minorBidi"/>
              <w:color w:val="auto"/>
              <w:sz w:val="24"/>
              <w:szCs w:val="24"/>
            </w:rPr>
            <w:tab/>
          </w:r>
        </w:p>
        <w:p w14:paraId="6CD03F4C" w14:textId="3549FB15" w:rsidR="00C94AF8" w:rsidRDefault="00442256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45724" w:history="1">
            <w:r w:rsidR="00C94AF8" w:rsidRPr="00AF1A7E">
              <w:rPr>
                <w:rStyle w:val="a6"/>
              </w:rPr>
              <w:t>Введение</w:t>
            </w:r>
            <w:r w:rsidR="00C94AF8">
              <w:rPr>
                <w:webHidden/>
              </w:rPr>
              <w:tab/>
            </w:r>
            <w:r w:rsidR="00C94AF8">
              <w:rPr>
                <w:webHidden/>
              </w:rPr>
              <w:fldChar w:fldCharType="begin"/>
            </w:r>
            <w:r w:rsidR="00C94AF8">
              <w:rPr>
                <w:webHidden/>
              </w:rPr>
              <w:instrText xml:space="preserve"> PAGEREF _Toc241145724 \h </w:instrText>
            </w:r>
            <w:r w:rsidR="00C94AF8">
              <w:rPr>
                <w:webHidden/>
              </w:rPr>
            </w:r>
            <w:r w:rsidR="00C94AF8">
              <w:rPr>
                <w:webHidden/>
              </w:rPr>
              <w:fldChar w:fldCharType="separate"/>
            </w:r>
            <w:r w:rsidR="00C94AF8">
              <w:rPr>
                <w:webHidden/>
              </w:rPr>
              <w:t>2</w:t>
            </w:r>
            <w:r w:rsidR="00C94AF8">
              <w:rPr>
                <w:webHidden/>
              </w:rPr>
              <w:fldChar w:fldCharType="end"/>
            </w:r>
          </w:hyperlink>
        </w:p>
        <w:p w14:paraId="0C193ECC" w14:textId="3C649907" w:rsidR="00C94AF8" w:rsidRDefault="00C94AF8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25" w:history="1">
            <w:r w:rsidRPr="00AF1A7E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F8AD913" w14:textId="3202F8F8" w:rsidR="00C94AF8" w:rsidRDefault="00C94AF8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26" w:history="1">
            <w:r w:rsidRPr="00AF1A7E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CB673E3" w14:textId="26BD0BB0" w:rsidR="00C94AF8" w:rsidRDefault="00C94AF8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27" w:history="1">
            <w:r w:rsidRPr="00AF1A7E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E8897F8" w14:textId="2AF0D8EF" w:rsidR="00C94AF8" w:rsidRDefault="00C94AF8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28" w:history="1">
            <w:r w:rsidRPr="00AF1A7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93ACA08" w14:textId="3075933E" w:rsidR="00C94AF8" w:rsidRDefault="00C94AF8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29" w:history="1">
            <w:r w:rsidRPr="00AF1A7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F654C94" w14:textId="43EA2561" w:rsidR="00C94AF8" w:rsidRDefault="00C94AF8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0" w:history="1">
            <w:r w:rsidRPr="00AF1A7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C37A207" w14:textId="2AE148F4" w:rsidR="00C94AF8" w:rsidRDefault="00C94AF8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1" w:history="1">
            <w:r w:rsidRPr="00AF1A7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D4FE5B1" w14:textId="47048743" w:rsidR="00C94AF8" w:rsidRDefault="00C94AF8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2" w:history="1">
            <w:r w:rsidRPr="00AF1A7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D2BC0F1" w14:textId="2F0B9563" w:rsidR="00C94AF8" w:rsidRDefault="00C94AF8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3" w:history="1">
            <w:r w:rsidRPr="00AF1A7E">
              <w:rPr>
                <w:rStyle w:val="a6"/>
                <w:lang w:eastAsia="ja-JP"/>
              </w:rPr>
              <w:t>3.5.1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  <w:lang w:eastAsia="ja-JP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295D151" w14:textId="188947D6" w:rsidR="00C94AF8" w:rsidRDefault="00C94AF8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4" w:history="1">
            <w:r w:rsidRPr="00AF1A7E">
              <w:rPr>
                <w:rStyle w:val="a6"/>
              </w:rPr>
              <w:t>3.5.2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88BDC55" w14:textId="56F14BE4" w:rsidR="00C94AF8" w:rsidRDefault="00C94AF8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5" w:history="1">
            <w:r w:rsidRPr="00AF1A7E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8905C6E" w14:textId="1F94A754" w:rsidR="00C94AF8" w:rsidRDefault="00C94AF8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6" w:history="1">
            <w:r w:rsidRPr="00AF1A7E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536C099" w14:textId="3E7EF09E" w:rsidR="00C94AF8" w:rsidRDefault="00C94AF8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7" w:history="1">
            <w:r w:rsidRPr="00AF1A7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Принцип работы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087A938" w14:textId="23B9E34A" w:rsidR="00C94AF8" w:rsidRDefault="00C94AF8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8" w:history="1">
            <w:r w:rsidRPr="00AF1A7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F737194" w14:textId="594AD5A7" w:rsidR="00C94AF8" w:rsidRDefault="00C94AF8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9" w:history="1">
            <w:r w:rsidRPr="00AF1A7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AD9295D" w14:textId="69E9BA8F" w:rsidR="00C94AF8" w:rsidRDefault="00C94AF8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0" w:history="1">
            <w:r w:rsidRPr="00AF1A7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81497B2" w14:textId="108AA07C" w:rsidR="00C94AF8" w:rsidRDefault="00C94AF8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1" w:history="1">
            <w:r w:rsidRPr="00AF1A7E">
              <w:rPr>
                <w:rStyle w:val="a6"/>
              </w:rPr>
              <w:t>5.4.1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90C6960" w14:textId="52316109" w:rsidR="00C94AF8" w:rsidRDefault="00C94AF8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2" w:history="1">
            <w:r w:rsidRPr="00AF1A7E">
              <w:rPr>
                <w:rStyle w:val="a6"/>
              </w:rPr>
              <w:t>5.4.2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C3335F5" w14:textId="00691297" w:rsidR="00C94AF8" w:rsidRDefault="00C94AF8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3" w:history="1">
            <w:r w:rsidRPr="00AF1A7E">
              <w:rPr>
                <w:rStyle w:val="a6"/>
              </w:rPr>
              <w:t>5.4.3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3A9C6AF" w14:textId="0362628C" w:rsidR="00C94AF8" w:rsidRDefault="00C94AF8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4" w:history="1">
            <w:r w:rsidRPr="00AF1A7E">
              <w:rPr>
                <w:rStyle w:val="a6"/>
              </w:rPr>
              <w:t>5.4.4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337D068" w14:textId="0E54543C" w:rsidR="00C94AF8" w:rsidRDefault="00C94AF8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5" w:history="1">
            <w:r w:rsidRPr="00AF1A7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F4325C2" w14:textId="0C141DE5" w:rsidR="00C94AF8" w:rsidRDefault="00C94AF8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6" w:history="1">
            <w:r w:rsidRPr="00AF1A7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E0C669C" w14:textId="39BCA57C" w:rsidR="00C94AF8" w:rsidRDefault="00C94AF8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7" w:history="1">
            <w:r w:rsidRPr="00AF1A7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CC92E11" w14:textId="70366887" w:rsidR="00C94AF8" w:rsidRDefault="00C94AF8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8" w:history="1">
            <w:r w:rsidRPr="00AF1A7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CF8E8EB" w14:textId="113DC08C" w:rsidR="00C94AF8" w:rsidRDefault="00C94AF8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9" w:history="1">
            <w:r w:rsidRPr="00AF1A7E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40C2F54" w14:textId="441813E4" w:rsidR="00C94AF8" w:rsidRDefault="00C94AF8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50" w:history="1">
            <w:r w:rsidRPr="00AF1A7E">
              <w:rPr>
                <w:rStyle w:val="a6"/>
              </w:rPr>
              <w:t>7.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CF0F4E1" w14:textId="32806695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4FE2A5E1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278D6359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241145724"/>
      <w:r>
        <w:lastRenderedPageBreak/>
        <w:t>Вв</w:t>
      </w:r>
      <w:r w:rsidR="005A4E60" w:rsidRPr="00F62DCD">
        <w:t>едение</w:t>
      </w:r>
      <w:bookmarkEnd w:id="0"/>
    </w:p>
    <w:p w14:paraId="220F9150" w14:textId="77777777" w:rsidR="0042006F" w:rsidRPr="008C001A" w:rsidRDefault="0042006F" w:rsidP="00023543">
      <w:pPr>
        <w:pStyle w:val="NORMALTEXT"/>
      </w:pPr>
      <w:bookmarkStart w:id="1" w:name="_Toc74526610"/>
      <w:bookmarkStart w:id="2" w:name="_Toc128474254"/>
      <w:r w:rsidRPr="008C001A">
        <w:t xml:space="preserve">В данном документе представлено техническое задание на разработку конфигурации «Информационная система управления игровым центром» на платформе «1С: Предприятие 8.3». </w:t>
      </w:r>
    </w:p>
    <w:p w14:paraId="4A466DDF" w14:textId="77777777" w:rsidR="0042006F" w:rsidRPr="008C001A" w:rsidRDefault="0042006F" w:rsidP="00023543">
      <w:pPr>
        <w:pStyle w:val="NORMALTEXT"/>
      </w:pPr>
      <w:r w:rsidRPr="008C001A">
        <w:t xml:space="preserve">Настоящее техническое задание содержит требования к разработке комплексного прикладного решения, автоматизирующего ключевые бизнес-процессы игрового центра: продажу игровых приставок, игр и аксессуаров, оформление аренды оборудования с контролем залоговых сумм и сроков возврата, оперативное бронирование игровых комнат с исключением двойных наложений, учет технического состояния и обслуживания техники, а также формирование аналитической отчетности на базе Системы компоновки данных (СКД). </w:t>
      </w:r>
      <w:r>
        <w:t xml:space="preserve">Содержание </w:t>
      </w:r>
      <w:r w:rsidRPr="008C001A">
        <w:t>архитектурны требовани</w:t>
      </w:r>
      <w:r>
        <w:t>й</w:t>
      </w:r>
      <w:r w:rsidRPr="008C001A">
        <w:t xml:space="preserve"> по обеспечению ролевого разграничения прав доступа</w:t>
      </w:r>
      <w:r>
        <w:t xml:space="preserve"> </w:t>
      </w:r>
      <w:r w:rsidRPr="008C001A">
        <w:t xml:space="preserve">и подготовке программных шлюзов для последующей интеграции с CRM-системой «Битрикс24». </w:t>
      </w:r>
    </w:p>
    <w:p w14:paraId="515AB363" w14:textId="34536A27" w:rsidR="006B06B5" w:rsidRPr="0079266D" w:rsidRDefault="0042006F" w:rsidP="00023543">
      <w:pPr>
        <w:pStyle w:val="NORMALTEXT"/>
      </w:pPr>
      <w:r w:rsidRPr="008C001A">
        <w:t>Документ определяет цели, задачи, границы системы, правовые и этические ограничения, а также порядок сдачи и приёмки результатов работы. Настоящий документ предназначен для технического специалиста, осуществляющего проектирование архитектуры метаданных, программную реализацию бизнес-логики в среде «1С: Предприятие 8.3» и отладку интеграционных механизмов, с целью обеспечения сквозного понимания технических и функциональных требований.</w:t>
      </w:r>
    </w:p>
    <w:p w14:paraId="794047BB" w14:textId="3F72A57A" w:rsidR="00A63893" w:rsidRDefault="00EB6A0B" w:rsidP="00C10B2D">
      <w:pPr>
        <w:pStyle w:val="1"/>
      </w:pPr>
      <w:bookmarkStart w:id="3" w:name="_Toc241145725"/>
      <w:r w:rsidRPr="00EB6A0B">
        <w:lastRenderedPageBreak/>
        <w:t>Термины и определения</w:t>
      </w:r>
      <w:bookmarkEnd w:id="3"/>
    </w:p>
    <w:p w14:paraId="116FB236" w14:textId="77777777" w:rsidR="00977E7A" w:rsidRPr="00977E7A" w:rsidRDefault="00977E7A" w:rsidP="00977E7A">
      <w:pPr>
        <w:pStyle w:val="NORMALTEXT"/>
      </w:pPr>
      <w:r w:rsidRPr="00977E7A">
        <w:t>В данном разделе описаны основные термины и определения, использованные в настоящем техническом задании:</w:t>
      </w:r>
    </w:p>
    <w:p w14:paraId="05146A02" w14:textId="370F87C1" w:rsidR="00977E7A" w:rsidRPr="00977E7A" w:rsidRDefault="00977E7A" w:rsidP="00977E7A">
      <w:pPr>
        <w:pStyle w:val="NORMALTEXT"/>
      </w:pPr>
      <w:r w:rsidRPr="00977E7A">
        <w:t xml:space="preserve">Конфигурация – прикладное решение на платформе «1С: Предприятие 8.3», представляющее собой структурированную совокупность объектов метаданных и программного кода, предназначенную для автоматизации бизнес-процессов игрового центра. </w:t>
      </w:r>
    </w:p>
    <w:p w14:paraId="7B337E87" w14:textId="20E2E9C4" w:rsidR="00977E7A" w:rsidRPr="00977E7A" w:rsidRDefault="00977E7A" w:rsidP="00977E7A">
      <w:pPr>
        <w:pStyle w:val="NORMALTEXT"/>
      </w:pPr>
      <w:r w:rsidRPr="00977E7A">
        <w:t>Справочник – объект метаданных, используемый для хранения условно-постоянной нормативно-справочной информаци</w:t>
      </w:r>
      <w:r w:rsidR="00AB4207">
        <w:t>и.</w:t>
      </w:r>
      <w:r w:rsidRPr="00977E7A">
        <w:t xml:space="preserve"> </w:t>
      </w:r>
    </w:p>
    <w:p w14:paraId="0189FCE7" w14:textId="69BC03B0" w:rsidR="00977E7A" w:rsidRPr="00977E7A" w:rsidRDefault="00977E7A" w:rsidP="00977E7A">
      <w:pPr>
        <w:pStyle w:val="NORMALTEXT"/>
      </w:pPr>
      <w:r w:rsidRPr="00977E7A">
        <w:t xml:space="preserve">Документ – объект метаданных, предназначенный для регистрации фактов хозяйственных операций и событий в системе. </w:t>
      </w:r>
    </w:p>
    <w:p w14:paraId="25B7E723" w14:textId="6CE666A7" w:rsidR="00977E7A" w:rsidRPr="00977E7A" w:rsidRDefault="00977E7A" w:rsidP="00977E7A">
      <w:pPr>
        <w:pStyle w:val="NORMALTEXT"/>
      </w:pPr>
      <w:r w:rsidRPr="00977E7A">
        <w:t xml:space="preserve">Регистр накопления – объект структуры данных, предназначенный для накопления и оперативного учета числовых показателей в разрезе установленных измерений. </w:t>
      </w:r>
    </w:p>
    <w:p w14:paraId="1B2AEC8E" w14:textId="433ECDB1" w:rsidR="00977E7A" w:rsidRPr="00977E7A" w:rsidRDefault="00977E7A" w:rsidP="00977E7A">
      <w:pPr>
        <w:pStyle w:val="NORMALTEXT"/>
      </w:pPr>
      <w:r w:rsidRPr="00977E7A">
        <w:t xml:space="preserve">Регистр сведений – объект структуры данных, предназначенный для хранения многомерной срезной или периодической информации. </w:t>
      </w:r>
    </w:p>
    <w:p w14:paraId="58C1C376" w14:textId="6C427784" w:rsidR="00977E7A" w:rsidRPr="00977E7A" w:rsidRDefault="00977E7A" w:rsidP="00977E7A">
      <w:pPr>
        <w:pStyle w:val="NORMALTEXT"/>
      </w:pPr>
      <w:r w:rsidRPr="00977E7A">
        <w:t xml:space="preserve">Отчет – объект метаданных, предназначенный для выборки, агрегации и вывода накопленных в базе данных сведений в удобном для пользователя. </w:t>
      </w:r>
    </w:p>
    <w:p w14:paraId="1C746D15" w14:textId="77777777" w:rsidR="00977E7A" w:rsidRPr="00977E7A" w:rsidRDefault="00977E7A" w:rsidP="00977E7A">
      <w:pPr>
        <w:pStyle w:val="NORMALTEXT"/>
      </w:pPr>
      <w:r w:rsidRPr="00977E7A">
        <w:t xml:space="preserve">Система компоновки данных (СКД) – встроенный декларативный механизм платформы, предназначенный для автоматизированного построения аналитических отчетов на основе запросов к базе данных без прямого программирования вывода. </w:t>
      </w:r>
    </w:p>
    <w:p w14:paraId="39898D4E" w14:textId="35A6DC94" w:rsidR="00977E7A" w:rsidRPr="00977E7A" w:rsidRDefault="00977E7A" w:rsidP="00977E7A">
      <w:pPr>
        <w:pStyle w:val="NORMALTEXT"/>
      </w:pPr>
      <w:r w:rsidRPr="00977E7A">
        <w:t>Управляемая форма – элемент интерфейса прикладного решения, структура и поведение которого описываются декларативно и адаптируются платформой под конкретную роль пользователя</w:t>
      </w:r>
      <w:r w:rsidR="00AB4207">
        <w:t>.</w:t>
      </w:r>
      <w:r w:rsidRPr="00977E7A">
        <w:t xml:space="preserve"> </w:t>
      </w:r>
    </w:p>
    <w:p w14:paraId="6CFEB888" w14:textId="4B62470C" w:rsidR="00977E7A" w:rsidRPr="00977E7A" w:rsidRDefault="00977E7A" w:rsidP="00977E7A">
      <w:pPr>
        <w:pStyle w:val="NORMALTEXT"/>
      </w:pPr>
      <w:r w:rsidRPr="00977E7A">
        <w:t>Ограничение доступа на уровне записей</w:t>
      </w:r>
      <w:r w:rsidR="00AB4207">
        <w:t xml:space="preserve"> </w:t>
      </w:r>
      <w:r w:rsidRPr="00977E7A">
        <w:t xml:space="preserve">– встроенный механизм платформы, обеспечивающий разграничение прав доступа пользователей к конкретным строкам и объектам базы данных в зависимости от их роли и полномочий. </w:t>
      </w:r>
    </w:p>
    <w:p w14:paraId="02FA3963" w14:textId="4DEBBDBB" w:rsidR="00977E7A" w:rsidRPr="00977E7A" w:rsidRDefault="00977E7A" w:rsidP="00977E7A">
      <w:pPr>
        <w:pStyle w:val="NORMALTEXT"/>
      </w:pPr>
      <w:r w:rsidRPr="00977E7A">
        <w:t xml:space="preserve">Игровое оборудование – совокупность материальных, имеющих уникальные инвентарные номера и подлежащих строгом учету по статусам. </w:t>
      </w:r>
    </w:p>
    <w:p w14:paraId="547847BB" w14:textId="0BE9E727" w:rsidR="00977E7A" w:rsidRPr="00977E7A" w:rsidRDefault="00977E7A" w:rsidP="00977E7A">
      <w:pPr>
        <w:pStyle w:val="NORMALTEXT"/>
      </w:pPr>
      <w:r w:rsidRPr="00977E7A">
        <w:t xml:space="preserve">Бронирование игровой комнаты – процедура закрепления конкретного помещения за клиентом на заданный интервал времени с автоматической проверкой отсутствия временных пересечений. </w:t>
      </w:r>
    </w:p>
    <w:p w14:paraId="2564B6B1" w14:textId="77777777" w:rsidR="00977E7A" w:rsidRPr="00977E7A" w:rsidRDefault="00977E7A" w:rsidP="00977E7A">
      <w:pPr>
        <w:pStyle w:val="NORMALTEXT"/>
      </w:pPr>
      <w:r w:rsidRPr="00977E7A">
        <w:t xml:space="preserve">Аренда оборудования – операция передачи игрового имущества во временное пользование клиенту с определением срока возврата, залоговой стоимости и тарифа. </w:t>
      </w:r>
    </w:p>
    <w:p w14:paraId="205FF969" w14:textId="626E4364" w:rsidR="00697BD0" w:rsidRPr="00977E7A" w:rsidRDefault="00977E7A" w:rsidP="00977E7A">
      <w:pPr>
        <w:pStyle w:val="NORMALTEXT"/>
      </w:pPr>
      <w:r w:rsidRPr="00977E7A">
        <w:lastRenderedPageBreak/>
        <w:t>HTTP-сервис / Webhook – механизм программного взаимодействия на основе протокола HTTP, предназначенный для интеграции конфигурации с внешними системами (в частности, CRM-системой «Битрикс24») в формате обмена данными JSON.</w:t>
      </w:r>
    </w:p>
    <w:p w14:paraId="2C431A6E" w14:textId="77777777" w:rsidR="00930097" w:rsidRPr="00930097" w:rsidRDefault="00930097" w:rsidP="00697BD0">
      <w:pPr>
        <w:spacing w:before="0"/>
        <w:ind w:firstLine="709"/>
        <w:jc w:val="left"/>
      </w:pPr>
    </w:p>
    <w:p w14:paraId="63A1A4BE" w14:textId="1847245F" w:rsidR="00A82498" w:rsidRDefault="00A82498" w:rsidP="00A82498">
      <w:pPr>
        <w:pStyle w:val="1"/>
      </w:pPr>
      <w:bookmarkStart w:id="4" w:name="_Toc241145726"/>
      <w:r>
        <w:lastRenderedPageBreak/>
        <w:t>Перечень сокращений</w:t>
      </w:r>
      <w:bookmarkEnd w:id="4"/>
    </w:p>
    <w:p w14:paraId="312BB415" w14:textId="77777777" w:rsidR="00AB4207" w:rsidRPr="004D06D4" w:rsidRDefault="00AB4207" w:rsidP="00AB4207">
      <w:pPr>
        <w:pStyle w:val="NORMALTEXT"/>
        <w:jc w:val="left"/>
      </w:pPr>
      <w:r w:rsidRPr="004D06D4">
        <w:t>ТЗ – техническое задание;</w:t>
      </w:r>
    </w:p>
    <w:p w14:paraId="74A86796" w14:textId="77777777" w:rsidR="00AB4207" w:rsidRPr="004D06D4" w:rsidRDefault="00AB4207" w:rsidP="00AB4207">
      <w:pPr>
        <w:pStyle w:val="NORMALTEXT"/>
        <w:jc w:val="left"/>
      </w:pPr>
      <w:r w:rsidRPr="004D06D4">
        <w:t>ПО – программное обеспечение;</w:t>
      </w:r>
    </w:p>
    <w:p w14:paraId="7B9ADD26" w14:textId="77777777" w:rsidR="00AB4207" w:rsidRPr="004D06D4" w:rsidRDefault="00AB4207" w:rsidP="00AB4207">
      <w:pPr>
        <w:pStyle w:val="NORMALTEXT"/>
        <w:jc w:val="left"/>
      </w:pPr>
      <w:r w:rsidRPr="004D06D4">
        <w:t>ИС – информационная система;</w:t>
      </w:r>
    </w:p>
    <w:p w14:paraId="7F22FE27" w14:textId="77777777" w:rsidR="00AB4207" w:rsidRPr="004D06D4" w:rsidRDefault="00AB4207" w:rsidP="00AB4207">
      <w:pPr>
        <w:pStyle w:val="NORMALTEXT"/>
        <w:jc w:val="left"/>
      </w:pPr>
      <w:r w:rsidRPr="004D06D4">
        <w:t>БД – база данных;</w:t>
      </w:r>
    </w:p>
    <w:p w14:paraId="7C7D080A" w14:textId="77777777" w:rsidR="00AB4207" w:rsidRPr="004D06D4" w:rsidRDefault="00AB4207" w:rsidP="00AB4207">
      <w:pPr>
        <w:pStyle w:val="NORMALTEXT"/>
        <w:jc w:val="left"/>
      </w:pPr>
      <w:r w:rsidRPr="004D06D4">
        <w:t>СУБД – система управления базами данных;</w:t>
      </w:r>
    </w:p>
    <w:p w14:paraId="63AA5ACC" w14:textId="77777777" w:rsidR="00AB4207" w:rsidRPr="004D06D4" w:rsidRDefault="00AB4207" w:rsidP="00AB4207">
      <w:pPr>
        <w:pStyle w:val="NORMALTEXT"/>
        <w:jc w:val="left"/>
      </w:pPr>
      <w:r w:rsidRPr="004D06D4">
        <w:t>СКД – система компоновки данных;</w:t>
      </w:r>
    </w:p>
    <w:p w14:paraId="196A24FF" w14:textId="77777777" w:rsidR="00AB4207" w:rsidRPr="004D06D4" w:rsidRDefault="00AB4207" w:rsidP="00AB4207">
      <w:pPr>
        <w:pStyle w:val="NORMALTEXT"/>
        <w:jc w:val="left"/>
      </w:pPr>
      <w:r w:rsidRPr="004D06D4">
        <w:t>RLS – разграничение прав доступа на уровне записей (Record-Level Security);</w:t>
      </w:r>
    </w:p>
    <w:p w14:paraId="1819F8CC" w14:textId="77777777" w:rsidR="00AB4207" w:rsidRPr="004D06D4" w:rsidRDefault="00AB4207" w:rsidP="00AB4207">
      <w:pPr>
        <w:pStyle w:val="NORMALTEXT"/>
        <w:jc w:val="left"/>
      </w:pPr>
      <w:r w:rsidRPr="004D06D4">
        <w:t>CRM – система управления взаимоотношениями с клиентами (Customer Relationship Management);</w:t>
      </w:r>
    </w:p>
    <w:p w14:paraId="376A5964" w14:textId="77777777" w:rsidR="00AB4207" w:rsidRPr="004D06D4" w:rsidRDefault="00AB4207" w:rsidP="00AB4207">
      <w:pPr>
        <w:pStyle w:val="NORMALTEXT"/>
        <w:jc w:val="left"/>
      </w:pPr>
      <w:r w:rsidRPr="004D06D4">
        <w:t>API – программный интерфейс приложения (Application Programming Interface);</w:t>
      </w:r>
    </w:p>
    <w:p w14:paraId="05F41C69" w14:textId="77777777" w:rsidR="00AB4207" w:rsidRPr="004D06D4" w:rsidRDefault="00AB4207" w:rsidP="00AB4207">
      <w:pPr>
        <w:pStyle w:val="NORMALTEXT"/>
        <w:jc w:val="left"/>
      </w:pPr>
      <w:r w:rsidRPr="004D06D4">
        <w:t>REST – архитектурный стиль взаимодействия распределённых приложений (Representational State Transfer);</w:t>
      </w:r>
    </w:p>
    <w:p w14:paraId="00F29BC6" w14:textId="77777777" w:rsidR="00AB4207" w:rsidRPr="004D06D4" w:rsidRDefault="00AB4207" w:rsidP="00AB4207">
      <w:pPr>
        <w:pStyle w:val="NORMALTEXT"/>
        <w:jc w:val="left"/>
      </w:pPr>
      <w:r w:rsidRPr="004D06D4">
        <w:t>HTTP – протокол передачи гипертекста (Hypertext Transfer Protocol);</w:t>
      </w:r>
    </w:p>
    <w:p w14:paraId="764EB42C" w14:textId="77777777" w:rsidR="00AB4207" w:rsidRPr="004D06D4" w:rsidRDefault="00AB4207" w:rsidP="00AB4207">
      <w:pPr>
        <w:pStyle w:val="NORMALTEXT"/>
        <w:jc w:val="left"/>
      </w:pPr>
      <w:r w:rsidRPr="004D06D4">
        <w:t>JSON – текстовый формат обмена данными (JavaScript Object Notation);</w:t>
      </w:r>
    </w:p>
    <w:p w14:paraId="4462F37F" w14:textId="77777777" w:rsidR="00AB4207" w:rsidRPr="004D06D4" w:rsidRDefault="00AB4207" w:rsidP="00AB4207">
      <w:pPr>
        <w:pStyle w:val="NORMALTEXT"/>
        <w:jc w:val="left"/>
      </w:pPr>
      <w:r w:rsidRPr="004D06D4">
        <w:t>FR – функциональное требование (Functional Requirement);</w:t>
      </w:r>
    </w:p>
    <w:p w14:paraId="232429BA" w14:textId="77777777" w:rsidR="00AB4207" w:rsidRPr="004D06D4" w:rsidRDefault="00AB4207" w:rsidP="00AB4207">
      <w:pPr>
        <w:pStyle w:val="NORMALTEXT"/>
        <w:jc w:val="left"/>
      </w:pPr>
      <w:r w:rsidRPr="004D06D4">
        <w:t>NFR – нефункциональное требование (Non-Functional Requirement);</w:t>
      </w:r>
    </w:p>
    <w:p w14:paraId="3D618F33" w14:textId="77777777" w:rsidR="00AB4207" w:rsidRPr="004D06D4" w:rsidRDefault="00AB4207" w:rsidP="00AB4207">
      <w:pPr>
        <w:pStyle w:val="NORMALTEXT"/>
        <w:jc w:val="left"/>
      </w:pPr>
      <w:r w:rsidRPr="004D06D4">
        <w:t>CON – ограничение (Constraint);</w:t>
      </w:r>
    </w:p>
    <w:p w14:paraId="62BF6E11" w14:textId="22E9AC68" w:rsidR="00AB4207" w:rsidRPr="004D06D4" w:rsidRDefault="00AB4207" w:rsidP="00AB4207">
      <w:pPr>
        <w:pStyle w:val="NORMALTEXT"/>
        <w:jc w:val="left"/>
      </w:pPr>
      <w:r w:rsidRPr="004D06D4">
        <w:t>StH – стейкхолдер</w:t>
      </w:r>
      <w:r>
        <w:t xml:space="preserve"> </w:t>
      </w:r>
      <w:r w:rsidRPr="004D06D4">
        <w:t>(Stakeholder);</w:t>
      </w:r>
    </w:p>
    <w:p w14:paraId="7E81248C" w14:textId="658F3E35" w:rsidR="00157D29" w:rsidRPr="00AB4207" w:rsidRDefault="00AB4207" w:rsidP="00AB4207">
      <w:pPr>
        <w:pStyle w:val="NORMALTEXT"/>
        <w:jc w:val="left"/>
      </w:pPr>
      <w:r w:rsidRPr="004D06D4">
        <w:t xml:space="preserve">ВятГУ </w:t>
      </w:r>
      <w:r>
        <w:t xml:space="preserve">– </w:t>
      </w:r>
      <w:r w:rsidRPr="004D06D4">
        <w:t>Вятский государственный университет</w:t>
      </w:r>
      <w:r>
        <w:t>.</w:t>
      </w:r>
    </w:p>
    <w:p w14:paraId="38600864" w14:textId="030E286F" w:rsidR="00592879" w:rsidRDefault="00592879" w:rsidP="00592879">
      <w:pPr>
        <w:pStyle w:val="1"/>
      </w:pPr>
      <w:bookmarkStart w:id="5" w:name="_Toc241145727"/>
      <w:r>
        <w:lastRenderedPageBreak/>
        <w:t xml:space="preserve">Основные сведения о </w:t>
      </w:r>
      <w:r w:rsidR="001D737A">
        <w:t>разработке</w:t>
      </w:r>
      <w:bookmarkEnd w:id="5"/>
    </w:p>
    <w:p w14:paraId="23FE7932" w14:textId="10528BC9" w:rsidR="006673D3" w:rsidRPr="006673D3" w:rsidRDefault="00AB4207" w:rsidP="00D332E2">
      <w:pPr>
        <w:pStyle w:val="NORMALTEXT"/>
      </w:pPr>
      <w:r w:rsidRPr="003E5414">
        <w:t xml:space="preserve">Данный раздел настоящего технического задания содержит основные сведения о разработке </w:t>
      </w:r>
      <w:r w:rsidRPr="00D332E2">
        <w:t>информационной</w:t>
      </w:r>
      <w:r>
        <w:t xml:space="preserve"> системы управления </w:t>
      </w:r>
      <w:r w:rsidRPr="00D332E2">
        <w:t>игровым</w:t>
      </w:r>
      <w:r>
        <w:t xml:space="preserve"> сервисом </w:t>
      </w:r>
      <w:r w:rsidRPr="003E5414">
        <w:t>в среде «1С: Предприятие 8.3»</w:t>
      </w:r>
    </w:p>
    <w:p w14:paraId="41078D8B" w14:textId="01AC26EC" w:rsidR="00F91124" w:rsidRDefault="00A52CF3" w:rsidP="00A52CF3">
      <w:pPr>
        <w:pStyle w:val="2"/>
      </w:pPr>
      <w:bookmarkStart w:id="6" w:name="_Toc241145728"/>
      <w:r>
        <w:t>Наименование разработки</w:t>
      </w:r>
      <w:bookmarkEnd w:id="6"/>
    </w:p>
    <w:p w14:paraId="275F851A" w14:textId="4F873F71" w:rsidR="0035371B" w:rsidRDefault="000D4BD6" w:rsidP="00D332E2">
      <w:pPr>
        <w:pStyle w:val="NORMALTEXT"/>
      </w:pPr>
      <w:r>
        <w:t>Наименование</w:t>
      </w:r>
      <w:r w:rsidRPr="000D4BD6">
        <w:t xml:space="preserve"> </w:t>
      </w:r>
      <w:r>
        <w:t>разработки,</w:t>
      </w:r>
      <w:r w:rsidR="0035371B">
        <w:t xml:space="preserve"> </w:t>
      </w:r>
      <w:r w:rsidR="006673D3">
        <w:t xml:space="preserve">разрабатываемой </w:t>
      </w:r>
      <w:r w:rsidR="00D332E2">
        <w:t>в ходе УП03 по профессиональному модулю "Ревьюирование программных продуктов" «Информационная система управления игровым сервисом».</w:t>
      </w:r>
    </w:p>
    <w:p w14:paraId="4D0F4268" w14:textId="52072B88" w:rsidR="00A52CF3" w:rsidRDefault="00A52CF3" w:rsidP="00A52CF3">
      <w:pPr>
        <w:pStyle w:val="2"/>
      </w:pPr>
      <w:bookmarkStart w:id="7" w:name="_Toc241145729"/>
      <w:r>
        <w:t>Цель и задачи</w:t>
      </w:r>
      <w:bookmarkEnd w:id="7"/>
    </w:p>
    <w:p w14:paraId="6F7352A8" w14:textId="1BCFFD4C" w:rsidR="0067351F" w:rsidRPr="0067351F" w:rsidRDefault="0067351F" w:rsidP="0067351F">
      <w:pPr>
        <w:pStyle w:val="NORMALTEXT"/>
      </w:pPr>
      <w:r w:rsidRPr="0067351F">
        <w:t>Целью настоящей разработки является создание конфигурации «Информационная система управления игровым центром» на платформе «1С:</w:t>
      </w:r>
      <w:r w:rsidR="00A15251">
        <w:t xml:space="preserve"> </w:t>
      </w:r>
      <w:r w:rsidRPr="0067351F">
        <w:t xml:space="preserve">Предприятие 8.3», обеспечивающей комплексную автоматизацию процессов розничной продажи товаров, аренды игрового оборудования, оперативного бронирования комнат, контроля технического обслуживания и аналитической отчетности на базе СКД, подготовку архитектуры к интеграции с CRM-системой «Битрикс24», а также разработку соответствующей технической документации. </w:t>
      </w:r>
    </w:p>
    <w:p w14:paraId="3636DECF" w14:textId="77777777" w:rsidR="0067351F" w:rsidRPr="0067351F" w:rsidRDefault="0067351F" w:rsidP="0067351F">
      <w:pPr>
        <w:pStyle w:val="NORMALTEXT"/>
      </w:pPr>
      <w:r w:rsidRPr="0067351F">
        <w:t>Для достижения поставленной цели необходимо решить следующие задачи:</w:t>
      </w:r>
    </w:p>
    <w:p w14:paraId="720E74B3" w14:textId="1E6BC062" w:rsidR="0067351F" w:rsidRPr="0067351F" w:rsidRDefault="0067351F" w:rsidP="0067351F">
      <w:pPr>
        <w:pStyle w:val="a0"/>
      </w:pPr>
      <w:r w:rsidRPr="0067351F">
        <w:t xml:space="preserve">Исследовать прикладную область: проанализировать специфику работы игровых центров, изучить нормативно-правовые и этические ограничения при обработке персональных данных клиентов, формализовать требования стейкхолдеров и схемы бизнес-процессов; </w:t>
      </w:r>
    </w:p>
    <w:p w14:paraId="2F9FFE80" w14:textId="58F8B849" w:rsidR="0067351F" w:rsidRPr="0067351F" w:rsidRDefault="0067351F" w:rsidP="0067351F">
      <w:pPr>
        <w:pStyle w:val="a0"/>
      </w:pPr>
      <w:r w:rsidRPr="0067351F">
        <w:t xml:space="preserve">Спроектировать архитектуру и алгоритмы решения: разработать структуру объектов метаданных, спроектировать алгоритмы контроля остатков товаров, проверки пересечения временных интервалов бронирования комнат, смены статусов оборудования, а также архитектуру HTTP-сервисов для интеграции с «Битрикс24»; </w:t>
      </w:r>
    </w:p>
    <w:p w14:paraId="27F33790" w14:textId="77777777" w:rsidR="0067351F" w:rsidRPr="0067351F" w:rsidRDefault="0067351F" w:rsidP="0067351F">
      <w:pPr>
        <w:pStyle w:val="NORMALTEXT"/>
        <w:spacing w:before="0"/>
      </w:pPr>
      <w:r w:rsidRPr="0067351F">
        <w:t>Реализовать программные модули:</w:t>
      </w:r>
    </w:p>
    <w:p w14:paraId="38A75898" w14:textId="3B50A861" w:rsidR="0067351F" w:rsidRPr="0067351F" w:rsidRDefault="0067351F" w:rsidP="0067351F">
      <w:pPr>
        <w:pStyle w:val="a0"/>
      </w:pPr>
      <w:r w:rsidRPr="0067351F">
        <w:t>создать нормативно-справочную подсистему (Клиенты, Товары, Оборудование</w:t>
      </w:r>
      <w:r w:rsidR="001613C6">
        <w:t xml:space="preserve"> и т.д.</w:t>
      </w:r>
      <w:r w:rsidRPr="0067351F">
        <w:t xml:space="preserve">); </w:t>
      </w:r>
    </w:p>
    <w:p w14:paraId="06FE8B6D" w14:textId="77777777" w:rsidR="0067351F" w:rsidRPr="0067351F" w:rsidRDefault="0067351F" w:rsidP="0067351F">
      <w:pPr>
        <w:pStyle w:val="a0"/>
      </w:pPr>
      <w:r w:rsidRPr="0067351F">
        <w:t xml:space="preserve">разработать документы учета операций (ПродажаТоваров, АрендаОборудования, БронированиеКомнаты, ВозвратОборудования, ОбслуживаниеОборудования); </w:t>
      </w:r>
    </w:p>
    <w:p w14:paraId="6E377DA8" w14:textId="77777777" w:rsidR="0067351F" w:rsidRPr="0067351F" w:rsidRDefault="0067351F" w:rsidP="0067351F">
      <w:pPr>
        <w:pStyle w:val="a0"/>
      </w:pPr>
      <w:r w:rsidRPr="0067351F">
        <w:t xml:space="preserve">спроектировать регистры накопления и сведений (ОстаткиТоваров, ЗанятостьКомнат, СтатусыОборудования, ВзаиморасчетыЗалогиШтрафы); </w:t>
      </w:r>
    </w:p>
    <w:p w14:paraId="61DC848C" w14:textId="0FD78F5D" w:rsidR="0067351F" w:rsidRPr="0067351F" w:rsidRDefault="0067351F" w:rsidP="0067351F">
      <w:pPr>
        <w:pStyle w:val="a0"/>
      </w:pPr>
      <w:r w:rsidRPr="0067351F">
        <w:t xml:space="preserve">настроить ролевую модель доступа со встроенным RLS; </w:t>
      </w:r>
    </w:p>
    <w:p w14:paraId="63D5EC10" w14:textId="74A2CC49" w:rsidR="0067351F" w:rsidRPr="0067351F" w:rsidRDefault="0067351F" w:rsidP="0067351F">
      <w:pPr>
        <w:pStyle w:val="a0"/>
      </w:pPr>
      <w:r w:rsidRPr="0067351F">
        <w:t xml:space="preserve">разработать аналитические отчеты на базе Системы компоновки данных; </w:t>
      </w:r>
    </w:p>
    <w:p w14:paraId="20CE0FA9" w14:textId="7EA8D731" w:rsidR="0067351F" w:rsidRPr="0067351F" w:rsidRDefault="0067351F" w:rsidP="0067351F">
      <w:pPr>
        <w:pStyle w:val="a0"/>
      </w:pPr>
      <w:r w:rsidRPr="0067351F">
        <w:t>реализовать HTTP-сервисы и обработчики JSON для интеграции с CRM «Битрикс24»</w:t>
      </w:r>
      <w:r w:rsidR="00727197">
        <w:t>.</w:t>
      </w:r>
    </w:p>
    <w:p w14:paraId="1C3B84D0" w14:textId="0165C0A8" w:rsidR="0067351F" w:rsidRPr="0067351F" w:rsidRDefault="0067351F" w:rsidP="0067351F">
      <w:pPr>
        <w:pStyle w:val="NORMALTEXT"/>
        <w:spacing w:before="0"/>
      </w:pPr>
      <w:r w:rsidRPr="0067351F">
        <w:lastRenderedPageBreak/>
        <w:t>Выполнить отладку и тестирование: провести проверку корректности проведения документов, протестировать механизмы блокировки двойного бронирования и контроля остатков, проверить работу прав доступа и корректность формирования аналитических отчетов</w:t>
      </w:r>
      <w:r w:rsidR="00727197">
        <w:t>.</w:t>
      </w:r>
    </w:p>
    <w:p w14:paraId="5F96C6B0" w14:textId="7910E3DC" w:rsidR="00A15251" w:rsidRPr="00E75F6B" w:rsidRDefault="0067351F" w:rsidP="00A15251">
      <w:pPr>
        <w:pStyle w:val="NORMALTEXT"/>
      </w:pPr>
      <w:r w:rsidRPr="0067351F">
        <w:t>Разработать сопроводительную документацию</w:t>
      </w:r>
      <w:r w:rsidR="00A15251">
        <w:t>, п</w:t>
      </w:r>
      <w:r w:rsidR="00A15251" w:rsidRPr="00E75F6B">
        <w:t>ройти приёмо-сдаточные процедуры и защиту результатов.</w:t>
      </w:r>
    </w:p>
    <w:p w14:paraId="52EDEC11" w14:textId="5BBD56FC" w:rsidR="00A52CF3" w:rsidRDefault="00847368" w:rsidP="00847368">
      <w:pPr>
        <w:pStyle w:val="2"/>
      </w:pPr>
      <w:bookmarkStart w:id="8" w:name="_Toc241145730"/>
      <w:r>
        <w:t>Сведения об участниках разработки</w:t>
      </w:r>
      <w:bookmarkEnd w:id="8"/>
    </w:p>
    <w:p w14:paraId="1310F326" w14:textId="5BE83DAB" w:rsidR="00855A6E" w:rsidRPr="00855A6E" w:rsidRDefault="00855A6E" w:rsidP="00855A6E">
      <w:r w:rsidRPr="00855A6E">
        <w:t>Разработка конфигурации «Информационная система управления игровым центром» на платформе «1С: Предприятие 8.3» выполняется в рамках прохождения УП.03 Учебная практика по профессиональному модулю «Ревьюирование программных продуктов».</w:t>
      </w:r>
    </w:p>
    <w:p w14:paraId="0C4CB979" w14:textId="77777777" w:rsidR="00855A6E" w:rsidRPr="00855A6E" w:rsidRDefault="00855A6E" w:rsidP="00855A6E">
      <w:pPr>
        <w:pStyle w:val="a0"/>
        <w:rPr>
          <w:rStyle w:val="afe"/>
          <w:b w:val="0"/>
          <w:bCs w:val="0"/>
        </w:rPr>
      </w:pPr>
      <w:r w:rsidRPr="00855A6E">
        <w:rPr>
          <w:rStyle w:val="afe"/>
          <w:b w:val="0"/>
          <w:bCs w:val="0"/>
        </w:rPr>
        <w:t>Исполнитель: студент Колледжа ВятГУ учебной группы ИСПк-404-52-00 Пастернак Сергей Андреевич.</w:t>
      </w:r>
    </w:p>
    <w:p w14:paraId="08ADDD2B" w14:textId="00999098" w:rsidR="00A34AFD" w:rsidRPr="00855A6E" w:rsidRDefault="00855A6E" w:rsidP="00855A6E">
      <w:pPr>
        <w:pStyle w:val="a0"/>
        <w:rPr>
          <w:rStyle w:val="afe"/>
          <w:b w:val="0"/>
          <w:bCs w:val="0"/>
        </w:rPr>
      </w:pPr>
      <w:r w:rsidRPr="00855A6E">
        <w:rPr>
          <w:rStyle w:val="afe"/>
          <w:b w:val="0"/>
          <w:bCs w:val="0"/>
        </w:rPr>
        <w:t>Руководитель учебной практики и представитель приёмочной комиссии: преподаватель Колледжа ВятГУ Долженкова Мария Львовна.</w:t>
      </w:r>
    </w:p>
    <w:p w14:paraId="0A193ADC" w14:textId="715DF094" w:rsidR="00847368" w:rsidRDefault="00847368" w:rsidP="00847368">
      <w:pPr>
        <w:pStyle w:val="2"/>
      </w:pPr>
      <w:bookmarkStart w:id="9" w:name="_Toc241145731"/>
      <w:r>
        <w:t>Сроки разработки</w:t>
      </w:r>
      <w:bookmarkEnd w:id="9"/>
    </w:p>
    <w:p w14:paraId="184A74A8" w14:textId="77777777" w:rsidR="0035371B" w:rsidRDefault="0035371B" w:rsidP="0035371B">
      <w:r>
        <w:t>Разработка программы должна быть выполнена в соответствующие со следующими сроками:</w:t>
      </w:r>
    </w:p>
    <w:p w14:paraId="7B6A0866" w14:textId="18C4839D" w:rsidR="0035371B" w:rsidRPr="00F607FF" w:rsidRDefault="00A15441" w:rsidP="00550956">
      <w:pPr>
        <w:pStyle w:val="a0"/>
        <w:numPr>
          <w:ilvl w:val="0"/>
          <w:numId w:val="10"/>
        </w:numPr>
        <w:tabs>
          <w:tab w:val="clear" w:pos="1276"/>
          <w:tab w:val="left" w:pos="1134"/>
        </w:tabs>
      </w:pPr>
      <w:r>
        <w:t>н</w:t>
      </w:r>
      <w:r w:rsidR="0035371B">
        <w:t>ачало разработки</w:t>
      </w:r>
      <w:r w:rsidR="00511CA6" w:rsidRPr="00511CA6">
        <w:t>—</w:t>
      </w:r>
      <w:r w:rsidR="00F96F88">
        <w:t>08</w:t>
      </w:r>
      <w:r w:rsidR="006C3722">
        <w:t>.</w:t>
      </w:r>
      <w:r w:rsidR="00E06B48">
        <w:t>09</w:t>
      </w:r>
      <w:r w:rsidR="006C3722">
        <w:t>.</w:t>
      </w:r>
      <w:r w:rsidR="0035371B">
        <w:t>202</w:t>
      </w:r>
      <w:r w:rsidR="00143BED">
        <w:t>6</w:t>
      </w:r>
      <w:r w:rsidR="00397A58" w:rsidRPr="00F607FF">
        <w:t>;</w:t>
      </w:r>
    </w:p>
    <w:p w14:paraId="71ED1E68" w14:textId="57D5BE46" w:rsidR="006C3722" w:rsidRPr="00F607FF" w:rsidRDefault="00A15441" w:rsidP="00550956">
      <w:pPr>
        <w:pStyle w:val="a0"/>
        <w:numPr>
          <w:ilvl w:val="0"/>
          <w:numId w:val="10"/>
        </w:numPr>
        <w:tabs>
          <w:tab w:val="clear" w:pos="1276"/>
          <w:tab w:val="left" w:pos="1134"/>
        </w:tabs>
      </w:pPr>
      <w:r>
        <w:t>г</w:t>
      </w:r>
      <w:r w:rsidR="006C3722">
        <w:t xml:space="preserve">отовое техническое задание </w:t>
      </w:r>
      <w:r w:rsidR="004323D8">
        <w:t>–</w:t>
      </w:r>
      <w:r w:rsidR="00F96F88">
        <w:t xml:space="preserve"> 01</w:t>
      </w:r>
      <w:r w:rsidR="006C3722">
        <w:t>.</w:t>
      </w:r>
      <w:r w:rsidR="00E06B48">
        <w:t>10</w:t>
      </w:r>
      <w:r w:rsidR="006C3722">
        <w:t>.202</w:t>
      </w:r>
      <w:r w:rsidR="00143BED">
        <w:t>6</w:t>
      </w:r>
      <w:r w:rsidR="00397A58" w:rsidRPr="00F607FF">
        <w:t>;</w:t>
      </w:r>
    </w:p>
    <w:p w14:paraId="28CB3F5C" w14:textId="50E28173" w:rsidR="0035371B" w:rsidRPr="0035371B" w:rsidRDefault="00A15441" w:rsidP="00550956">
      <w:pPr>
        <w:pStyle w:val="a0"/>
        <w:numPr>
          <w:ilvl w:val="0"/>
          <w:numId w:val="10"/>
        </w:numPr>
        <w:tabs>
          <w:tab w:val="clear" w:pos="1276"/>
          <w:tab w:val="left" w:pos="1134"/>
        </w:tabs>
      </w:pPr>
      <w:r>
        <w:t>з</w:t>
      </w:r>
      <w:r w:rsidR="006C3722">
        <w:t xml:space="preserve">авершение </w:t>
      </w:r>
      <w:r w:rsidR="0035371B">
        <w:t>разработки – 2</w:t>
      </w:r>
      <w:r w:rsidR="00E06B48">
        <w:t>2</w:t>
      </w:r>
      <w:r w:rsidR="006C3722">
        <w:t>.</w:t>
      </w:r>
      <w:r w:rsidR="00E06B48">
        <w:t>1</w:t>
      </w:r>
      <w:r w:rsidR="00143BED">
        <w:t>1</w:t>
      </w:r>
      <w:r w:rsidR="006C3722">
        <w:t>.</w:t>
      </w:r>
      <w:r w:rsidR="0035371B">
        <w:t>202</w:t>
      </w:r>
      <w:r w:rsidR="00143BED">
        <w:t>6</w:t>
      </w:r>
      <w:r w:rsidR="00397A58">
        <w:t>.</w:t>
      </w:r>
    </w:p>
    <w:p w14:paraId="65EBEE70" w14:textId="59D9CFB6" w:rsidR="00847368" w:rsidRDefault="00847368" w:rsidP="00847368">
      <w:pPr>
        <w:pStyle w:val="2"/>
      </w:pPr>
      <w:bookmarkStart w:id="10" w:name="_Toc241145732"/>
      <w:r>
        <w:t>Назначение разработки</w:t>
      </w:r>
      <w:bookmarkEnd w:id="10"/>
    </w:p>
    <w:p w14:paraId="753287A2" w14:textId="0104ACAB" w:rsidR="00470C62" w:rsidRDefault="00FC7C5B" w:rsidP="00FC7C5B">
      <w:pPr>
        <w:pStyle w:val="NORMALTEXT"/>
      </w:pPr>
      <w:bookmarkStart w:id="11" w:name="_Hlk240902873"/>
      <w:r w:rsidRPr="00F31D74">
        <w:t>В данном разделе настоящего технического задания описаны функциональное</w:t>
      </w:r>
      <w:r>
        <w:t xml:space="preserve">, </w:t>
      </w:r>
      <w:r w:rsidRPr="00F31D74">
        <w:t>эксплуатационное назначение</w:t>
      </w:r>
      <w:r>
        <w:t>, а также системные требования</w:t>
      </w:r>
      <w:bookmarkEnd w:id="11"/>
      <w:r w:rsidR="00520595">
        <w:t xml:space="preserve"> </w:t>
      </w:r>
      <w:r w:rsidR="009B588A">
        <w:t>информационной</w:t>
      </w:r>
      <w:r w:rsidR="00520595">
        <w:t xml:space="preserve"> системы управления игровым сервисом</w:t>
      </w:r>
      <w:r w:rsidR="009B588A">
        <w:t>.</w:t>
      </w:r>
    </w:p>
    <w:p w14:paraId="0189C702" w14:textId="77777777" w:rsidR="009B588A" w:rsidRDefault="009B588A" w:rsidP="009B588A">
      <w:pPr>
        <w:pStyle w:val="NEWPUNCT"/>
        <w:outlineLvl w:val="2"/>
        <w:rPr>
          <w:lang w:eastAsia="ja-JP"/>
        </w:rPr>
      </w:pPr>
      <w:bookmarkStart w:id="12" w:name="_Toc232256008"/>
      <w:bookmarkStart w:id="13" w:name="_Hlk240902953"/>
      <w:bookmarkStart w:id="14" w:name="_Toc241145733"/>
      <w:r>
        <w:rPr>
          <w:lang w:eastAsia="ja-JP"/>
        </w:rPr>
        <w:t>3.5.1</w:t>
      </w:r>
      <w:r>
        <w:rPr>
          <w:lang w:eastAsia="ja-JP"/>
        </w:rPr>
        <w:tab/>
      </w:r>
      <w:r w:rsidRPr="00240454">
        <w:rPr>
          <w:lang w:eastAsia="ja-JP"/>
        </w:rPr>
        <w:t>Функциональное назначение</w:t>
      </w:r>
      <w:bookmarkEnd w:id="12"/>
      <w:bookmarkEnd w:id="14"/>
      <w:r w:rsidRPr="00240454">
        <w:rPr>
          <w:lang w:eastAsia="ja-JP"/>
        </w:rPr>
        <w:t xml:space="preserve"> </w:t>
      </w:r>
    </w:p>
    <w:p w14:paraId="79D4C719" w14:textId="1D3DED9A" w:rsidR="009B588A" w:rsidRDefault="009B588A" w:rsidP="009B588A">
      <w:pPr>
        <w:pStyle w:val="NORMALTEXT"/>
      </w:pPr>
      <w:r>
        <w:t>Разрабатываемая конфигурация «Информационная система управления игровым центром» на платформе «1</w:t>
      </w:r>
      <w:r w:rsidR="00D75313">
        <w:t>С: Предприятие</w:t>
      </w:r>
      <w:r>
        <w:t xml:space="preserve"> 8.3» должна обеспечивать выполнение следующих ключевых функций:</w:t>
      </w:r>
    </w:p>
    <w:p w14:paraId="72E70ABB" w14:textId="0B1FBB51" w:rsidR="009B588A" w:rsidRPr="009B588A" w:rsidRDefault="009B588A" w:rsidP="009B588A">
      <w:pPr>
        <w:pStyle w:val="a0"/>
      </w:pPr>
      <w:r w:rsidRPr="009B588A">
        <w:t xml:space="preserve">Аутентификация и ролевое разграничение: авторизация пользователей с разграничением прав доступа на уровне записей для ролей «Администратор», «Продавец», «Сотрудник проката» и «Техник»; </w:t>
      </w:r>
    </w:p>
    <w:p w14:paraId="2493A37E" w14:textId="4D5AA6E5" w:rsidR="009B588A" w:rsidRPr="009B588A" w:rsidRDefault="009B588A" w:rsidP="009B588A">
      <w:pPr>
        <w:pStyle w:val="a0"/>
      </w:pPr>
      <w:r w:rsidRPr="009B588A">
        <w:lastRenderedPageBreak/>
        <w:t xml:space="preserve">Управление нормативно-справочной информацией: ведение справочников клиентов, товаров, игрового оборудования, игровых комнат, тарифов и поставщиков; </w:t>
      </w:r>
    </w:p>
    <w:p w14:paraId="4EF3E07B" w14:textId="29C17DFA" w:rsidR="009B588A" w:rsidRPr="009B588A" w:rsidRDefault="009B588A" w:rsidP="009B588A">
      <w:pPr>
        <w:pStyle w:val="a0"/>
      </w:pPr>
      <w:r w:rsidRPr="009B588A">
        <w:t xml:space="preserve">Автоматизация розничной торговли: оформление продаж товаров с автоматической проверкой и списанием остатков со склада; </w:t>
      </w:r>
    </w:p>
    <w:p w14:paraId="7CF7A200" w14:textId="77777777" w:rsidR="009B588A" w:rsidRPr="009B588A" w:rsidRDefault="009B588A" w:rsidP="009B588A">
      <w:pPr>
        <w:pStyle w:val="a0"/>
      </w:pPr>
      <w:r w:rsidRPr="009B588A">
        <w:t xml:space="preserve">Управление арендой и залогами: проведение операций выдачи и возврата оборудования, контроль залоговых сумм, тарифов и автоматический расчет штрафов за просрочку; </w:t>
      </w:r>
    </w:p>
    <w:p w14:paraId="430ED99A" w14:textId="7E6E8B20" w:rsidR="009B588A" w:rsidRPr="009B588A" w:rsidRDefault="009B588A" w:rsidP="009B588A">
      <w:pPr>
        <w:pStyle w:val="a0"/>
      </w:pPr>
      <w:r w:rsidRPr="009B588A">
        <w:t xml:space="preserve">Оперативное бронирование комнат: контроль графика занятости игровых комнат с программной блокировкой пересекающихся временных интервалов </w:t>
      </w:r>
      <w:r w:rsidR="00D75313">
        <w:t xml:space="preserve">с </w:t>
      </w:r>
      <w:r w:rsidRPr="009B588A">
        <w:t>исключение</w:t>
      </w:r>
      <w:r w:rsidR="00D75313">
        <w:t>м</w:t>
      </w:r>
      <w:r w:rsidRPr="009B588A">
        <w:t xml:space="preserve"> двойного бронирования; </w:t>
      </w:r>
    </w:p>
    <w:p w14:paraId="2BBECFAC" w14:textId="0AF82419" w:rsidR="009B588A" w:rsidRPr="009B588A" w:rsidRDefault="009B588A" w:rsidP="009B588A">
      <w:pPr>
        <w:pStyle w:val="a0"/>
      </w:pPr>
      <w:r w:rsidRPr="009B588A">
        <w:t xml:space="preserve">Контроль технического состояния: фиксация результатов осмотра возвращенного оборудования, ведение статусов и регистрация актов технического обслуживания; </w:t>
      </w:r>
    </w:p>
    <w:p w14:paraId="5231D472" w14:textId="77777777" w:rsidR="009B588A" w:rsidRPr="009B588A" w:rsidRDefault="009B588A" w:rsidP="009B588A">
      <w:pPr>
        <w:pStyle w:val="a0"/>
      </w:pPr>
      <w:r w:rsidRPr="009B588A">
        <w:t xml:space="preserve">Формирование аналитической отчетности: построение отчетов на базе Системы компоновки данных (СКД) по выручке, загрузке комнат, просроченным арендам и состоянию оборудования; </w:t>
      </w:r>
    </w:p>
    <w:p w14:paraId="4C7D98BF" w14:textId="0FDD7E12" w:rsidR="00FC7A33" w:rsidRDefault="009B588A" w:rsidP="00FC7A33">
      <w:pPr>
        <w:pStyle w:val="a0"/>
      </w:pPr>
      <w:r w:rsidRPr="009B588A">
        <w:t>Подготовка к интеграции с CRM: предоставление программных HTTP-сервисов для обмена данными с «Битрикс24» в формате JSON.</w:t>
      </w:r>
      <w:bookmarkEnd w:id="13"/>
    </w:p>
    <w:p w14:paraId="1480C9FD" w14:textId="77777777" w:rsidR="00FC7A33" w:rsidRDefault="00FC7A33" w:rsidP="00FC7A33">
      <w:pPr>
        <w:pStyle w:val="NEWPUNCT"/>
        <w:outlineLvl w:val="2"/>
      </w:pPr>
      <w:bookmarkStart w:id="15" w:name="_Toc232256009"/>
      <w:bookmarkStart w:id="16" w:name="_Hlk240903134"/>
      <w:bookmarkStart w:id="17" w:name="_Toc241145734"/>
      <w:r>
        <w:t>3.5.2</w:t>
      </w:r>
      <w:r>
        <w:tab/>
      </w:r>
      <w:r w:rsidRPr="00240454">
        <w:t xml:space="preserve">Эксплуатационное </w:t>
      </w:r>
      <w:r w:rsidRPr="00FC7A33">
        <w:rPr>
          <w:rStyle w:val="NEWPUNCT0"/>
          <w:b/>
          <w:bCs/>
        </w:rPr>
        <w:t>назначени</w:t>
      </w:r>
      <w:r w:rsidRPr="00FC7A33">
        <w:rPr>
          <w:b w:val="0"/>
          <w:bCs w:val="0"/>
        </w:rPr>
        <w:t>е</w:t>
      </w:r>
      <w:bookmarkEnd w:id="15"/>
      <w:bookmarkEnd w:id="17"/>
    </w:p>
    <w:p w14:paraId="2BD1A409" w14:textId="0AEF6689" w:rsidR="00FC7A33" w:rsidRDefault="00FC7A33" w:rsidP="00FC7A33">
      <w:pPr>
        <w:pStyle w:val="NORMALTEXT"/>
      </w:pPr>
      <w:r w:rsidRPr="00FC7A33">
        <w:t>Основное эксплуатационное назначение разработки – создание единого информационного пространства игрового центра для автоматизации оперативного учета, исключения финансовых и организационных ошибок (двойные брони, утеря залогов, неоплаченные просрочки), повышения скорости обслуживания клиентов и обеспечения руководства достоверной аналитической отчетностью</w:t>
      </w:r>
      <w:r w:rsidRPr="000C6610">
        <w:t>.</w:t>
      </w:r>
    </w:p>
    <w:bookmarkEnd w:id="16"/>
    <w:p w14:paraId="50B0149C" w14:textId="77777777" w:rsidR="002A285C" w:rsidRDefault="002A285C" w:rsidP="00C96509"/>
    <w:p w14:paraId="41CED6DE" w14:textId="52B8D499" w:rsidR="00592879" w:rsidRDefault="00E61B22" w:rsidP="00E61B22">
      <w:pPr>
        <w:pStyle w:val="1"/>
      </w:pPr>
      <w:bookmarkStart w:id="18" w:name="_Toc241145735"/>
      <w:r>
        <w:lastRenderedPageBreak/>
        <w:t>Описание предметной области</w:t>
      </w:r>
      <w:bookmarkEnd w:id="18"/>
    </w:p>
    <w:p w14:paraId="5506E556" w14:textId="18C36757" w:rsidR="004B7AA8" w:rsidRPr="004B7AA8" w:rsidRDefault="004B7AA8" w:rsidP="004B7AA8">
      <w:pPr>
        <w:pStyle w:val="NORMALTEXT"/>
      </w:pPr>
      <w:bookmarkStart w:id="19" w:name="_Hlk209608964"/>
      <w:r w:rsidRPr="004B7AA8">
        <w:t>В процессе развития индустрии киберспорта и сферы развлечений ключевую роль играет эффективное управление ресурсами компьютерных клубов и игровых центров. Современный игровой сервис представляет собой сложный динамический комплекс, объединяющий техническую инфраструктуру, торговые операции и клиентский сервис. Эффективность работы такого предприятия напрямую зависит от оперативного учета загрузки оборудования, гибкой тарификации и высокого качества обслуживания клиентов.</w:t>
      </w:r>
    </w:p>
    <w:p w14:paraId="0498E9D0" w14:textId="77777777" w:rsidR="004B7AA8" w:rsidRPr="004B7AA8" w:rsidRDefault="004B7AA8" w:rsidP="004B7AA8">
      <w:pPr>
        <w:pStyle w:val="NORMALTEXT"/>
      </w:pPr>
      <w:r w:rsidRPr="004B7AA8">
        <w:t>На практике при организации работы игровых центров администраторы и управляющие сталкиваются со следующими проблемами:</w:t>
      </w:r>
    </w:p>
    <w:p w14:paraId="794E94AB" w14:textId="07CF78CC" w:rsidR="004B7AA8" w:rsidRPr="004B7AA8" w:rsidRDefault="004B7AA8" w:rsidP="004B7AA8">
      <w:pPr>
        <w:pStyle w:val="a0"/>
      </w:pPr>
      <w:r w:rsidRPr="004B7AA8">
        <w:t>Сложность оперативного учета и бронирования ресурсов: отсутствие автоматизированного учета рабочих станций, их текущих статусов и гибких тарифных планов</w:t>
      </w:r>
      <w:r>
        <w:t xml:space="preserve"> </w:t>
      </w:r>
      <w:r w:rsidRPr="004B7AA8">
        <w:t>приводит к накладкам при бронировании и простоям оборудования;</w:t>
      </w:r>
    </w:p>
    <w:p w14:paraId="56AA6898" w14:textId="77777777" w:rsidR="004B7AA8" w:rsidRPr="004B7AA8" w:rsidRDefault="004B7AA8" w:rsidP="004B7AA8">
      <w:pPr>
        <w:pStyle w:val="a0"/>
      </w:pPr>
      <w:r w:rsidRPr="004B7AA8">
        <w:t>Трудоемкость финансового и складского учета: ручная фиксация игровых сессий и продаж сопутствующих товаров приводит к ошибкам кассиров, расхождениям при инвентаризации остатков на складе и рискам злоупотреблений со стороны персонала;</w:t>
      </w:r>
    </w:p>
    <w:p w14:paraId="627B6E73" w14:textId="77777777" w:rsidR="004B7AA8" w:rsidRPr="004B7AA8" w:rsidRDefault="004B7AA8" w:rsidP="004B7AA8">
      <w:pPr>
        <w:pStyle w:val="a0"/>
      </w:pPr>
      <w:r w:rsidRPr="004B7AA8">
        <w:t>Разрозненность каналов взаимодействия с клиентами и аналитики: отсутствие единого информационного пространства между учетной системой бэк-офиса и CRM-модулем затрудняет управление программами лояльности, обработку онлайн-заявок и оперативный анализ рентабельности игровых зон.</w:t>
      </w:r>
    </w:p>
    <w:p w14:paraId="34492CD0" w14:textId="7140D783" w:rsidR="004B7AA8" w:rsidRPr="004B7AA8" w:rsidRDefault="004B7AA8" w:rsidP="004B7AA8">
      <w:pPr>
        <w:pStyle w:val="NORMALTEXT"/>
        <w:spacing w:before="0"/>
      </w:pPr>
      <w:r w:rsidRPr="004B7AA8">
        <w:t>Для автоматизации, визуализации и систематизации этих процессов разрабатывается «Информационная система управления игровым сервисом», объединяющая функционал учетной системы на платформе «1С: Предприятие» и CRM-платформы «Битрикс24»:</w:t>
      </w:r>
    </w:p>
    <w:p w14:paraId="7648E4C7" w14:textId="032AB6EB" w:rsidR="004B7AA8" w:rsidRPr="004B7AA8" w:rsidRDefault="004B7AA8" w:rsidP="004B7AA8">
      <w:pPr>
        <w:pStyle w:val="a0"/>
      </w:pPr>
      <w:r w:rsidRPr="004B7AA8">
        <w:t>Модуль оперативного учета и тарификаци</w:t>
      </w:r>
      <w:r>
        <w:t>и</w:t>
      </w:r>
      <w:r w:rsidRPr="004B7AA8">
        <w:t>: берет на себя функции основного контура управления. Модуль обеспечивает учет конфигураций игровых зон, автоматический расчет стоимости сессий в зависимости от времени суток и категории зала, оформление продаж сопутствующих товаров, проведение кассовых документов и контроль складских остатков в реальном времени;</w:t>
      </w:r>
    </w:p>
    <w:p w14:paraId="657D8F7E" w14:textId="267DF4E0" w:rsidR="004B7AA8" w:rsidRPr="004B7AA8" w:rsidRDefault="004B7AA8" w:rsidP="004B7AA8">
      <w:pPr>
        <w:pStyle w:val="a0"/>
      </w:pPr>
      <w:r w:rsidRPr="004B7AA8">
        <w:t xml:space="preserve">Аналитическая подсистема логирования и CRM: выступает в роли контролера и инструмента работы с клиентами. Вся история посещений, бронирований и транзакций программно фиксируется в регистрах сведений. На основе этих данных аналитическая подсистема на базе </w:t>
      </w:r>
      <w:proofErr w:type="spellStart"/>
      <w:r w:rsidRPr="004B7AA8">
        <w:t>истемы</w:t>
      </w:r>
      <w:proofErr w:type="spellEnd"/>
      <w:r w:rsidRPr="004B7AA8">
        <w:t xml:space="preserve"> компоновки данных (СКД) и интегрированные механизмы Битрикс24 позволяют формировать отчеты по загрузке залов, средней выручке с ПК (RevPAG), популярности тарифов и эффективности работы персонала без manual-обработки записей.</w:t>
      </w:r>
    </w:p>
    <w:p w14:paraId="228E9325" w14:textId="52178CC8" w:rsidR="0058050B" w:rsidRPr="004B7AA8" w:rsidRDefault="004B7AA8" w:rsidP="004B7AA8">
      <w:pPr>
        <w:pStyle w:val="NORMALTEXT"/>
        <w:spacing w:before="0"/>
      </w:pPr>
      <w:r w:rsidRPr="004B7AA8">
        <w:lastRenderedPageBreak/>
        <w:t>Таким образом, внедрение разработанного комплекса инструментов позволяет перейти от разрозненного учета к единой автоматизированной системе управления игровым сервисом, совмещая удобство клиентского бронирования с прозрачным финансовым и складским учетом.</w:t>
      </w:r>
    </w:p>
    <w:p w14:paraId="092F632B" w14:textId="718397E8" w:rsidR="00E61B22" w:rsidRDefault="00E61B22" w:rsidP="00E61B22">
      <w:pPr>
        <w:pStyle w:val="1"/>
      </w:pPr>
      <w:bookmarkStart w:id="20" w:name="_Toc241145736"/>
      <w:bookmarkEnd w:id="19"/>
      <w:r>
        <w:lastRenderedPageBreak/>
        <w:t>Требования к результатам разработки</w:t>
      </w:r>
      <w:bookmarkEnd w:id="20"/>
    </w:p>
    <w:p w14:paraId="60678555" w14:textId="755EAE9B" w:rsidR="0091368F" w:rsidRPr="005E4BF6" w:rsidRDefault="0091368F" w:rsidP="0091368F">
      <w:r>
        <w:t>В данном разделе содержатся требования к результатам разработ</w:t>
      </w:r>
      <w:r w:rsidR="00CC17C0">
        <w:t xml:space="preserve">ки </w:t>
      </w:r>
      <w:r w:rsidR="0090241E">
        <w:t>информационной системы.</w:t>
      </w:r>
    </w:p>
    <w:p w14:paraId="63949F12" w14:textId="120F3C8B" w:rsidR="0035371B" w:rsidRDefault="005955F7" w:rsidP="0035371B">
      <w:pPr>
        <w:pStyle w:val="2"/>
      </w:pPr>
      <w:bookmarkStart w:id="21" w:name="_Toc241145737"/>
      <w:r>
        <w:t>Принцип работы системы</w:t>
      </w:r>
      <w:bookmarkEnd w:id="21"/>
    </w:p>
    <w:p w14:paraId="3BCF733D" w14:textId="77777777" w:rsidR="004B7AA8" w:rsidRPr="004B7AA8" w:rsidRDefault="004B7AA8" w:rsidP="00331281">
      <w:pPr>
        <w:pStyle w:val="NORMALTEXT"/>
      </w:pPr>
      <w:bookmarkStart w:id="22" w:name="_Hlk190167197"/>
      <w:r w:rsidRPr="004B7AA8">
        <w:t>Разрабатываемая информационная система управления игровым сервисом должна обеспечивать выполнение следующих программных алгоритмов и задач, разделенных по подсистемам:</w:t>
      </w:r>
    </w:p>
    <w:p w14:paraId="2084AF46" w14:textId="68A2C379" w:rsidR="004B7AA8" w:rsidRPr="004B7AA8" w:rsidRDefault="004B7AA8" w:rsidP="00331281">
      <w:pPr>
        <w:pStyle w:val="NORMALTEXT"/>
      </w:pPr>
      <w:r w:rsidRPr="004B7AA8">
        <w:t>Функции подсистемы управления игровыми зонами и тарификацией:</w:t>
      </w:r>
    </w:p>
    <w:p w14:paraId="1D44C82E" w14:textId="429A787E" w:rsidR="004B7AA8" w:rsidRPr="00331281" w:rsidRDefault="004B7AA8" w:rsidP="00331281">
      <w:pPr>
        <w:pStyle w:val="a0"/>
      </w:pPr>
      <w:r w:rsidRPr="004B7AA8">
        <w:t xml:space="preserve">Учет </w:t>
      </w:r>
      <w:r w:rsidRPr="00331281">
        <w:t>оборудования: ведение каталога рабочих станций с фиксацией их технических характеристик и текущих статусов;</w:t>
      </w:r>
    </w:p>
    <w:p w14:paraId="72C04594" w14:textId="0526FDE1" w:rsidR="004B7AA8" w:rsidRPr="00331281" w:rsidRDefault="004B7AA8" w:rsidP="00331281">
      <w:pPr>
        <w:pStyle w:val="a0"/>
      </w:pPr>
      <w:r w:rsidRPr="00331281">
        <w:t>Тарификация: формирование гибкой тарифной сетки;</w:t>
      </w:r>
    </w:p>
    <w:p w14:paraId="553A39CC" w14:textId="77777777" w:rsidR="004B7AA8" w:rsidRPr="004B7AA8" w:rsidRDefault="004B7AA8" w:rsidP="00331281">
      <w:pPr>
        <w:pStyle w:val="a0"/>
      </w:pPr>
      <w:r w:rsidRPr="00331281">
        <w:t>Расчет стоимости: автоматический</w:t>
      </w:r>
      <w:r w:rsidRPr="004B7AA8">
        <w:t xml:space="preserve"> расчет полной стоимости игровой сессии с учетом выбранной категории зала, длительности и персональных скидок клиента.</w:t>
      </w:r>
    </w:p>
    <w:p w14:paraId="35C82AD7" w14:textId="64F0EB8B" w:rsidR="004B7AA8" w:rsidRPr="004B7AA8" w:rsidRDefault="004B7AA8" w:rsidP="00331281">
      <w:pPr>
        <w:pStyle w:val="NORMALTEXT"/>
        <w:spacing w:before="0"/>
      </w:pPr>
      <w:r w:rsidRPr="004B7AA8">
        <w:t>Функции подсистемы бронирования и клиентского учета:</w:t>
      </w:r>
    </w:p>
    <w:p w14:paraId="5B204AE0" w14:textId="77777777" w:rsidR="004B7AA8" w:rsidRPr="00331281" w:rsidRDefault="004B7AA8" w:rsidP="00331281">
      <w:pPr>
        <w:pStyle w:val="a0"/>
      </w:pPr>
      <w:r w:rsidRPr="00331281">
        <w:t>Управление бронированием: регистрация и обработка заявок на бронирование игровых мест с автоматическим контролем накладок по времени и оборудованию;</w:t>
      </w:r>
    </w:p>
    <w:p w14:paraId="00E56C3D" w14:textId="77777777" w:rsidR="004B7AA8" w:rsidRPr="00331281" w:rsidRDefault="004B7AA8" w:rsidP="00331281">
      <w:pPr>
        <w:pStyle w:val="a0"/>
      </w:pPr>
      <w:r w:rsidRPr="00331281">
        <w:t>Управление сессиями: запуск, приостановка и завершение игровых сессий с фиксацией точного времени начала и окончания;</w:t>
      </w:r>
    </w:p>
    <w:p w14:paraId="7C76131C" w14:textId="02D22D83" w:rsidR="004B7AA8" w:rsidRPr="004B7AA8" w:rsidRDefault="004B7AA8" w:rsidP="00331281">
      <w:pPr>
        <w:pStyle w:val="a0"/>
      </w:pPr>
      <w:r w:rsidRPr="00331281">
        <w:t>Синхронизация</w:t>
      </w:r>
      <w:r w:rsidRPr="004B7AA8">
        <w:t xml:space="preserve"> с CRM: двухсторонний обмен данными с Битрикс24.</w:t>
      </w:r>
    </w:p>
    <w:p w14:paraId="58C806CB" w14:textId="139D170C" w:rsidR="004B7AA8" w:rsidRPr="004B7AA8" w:rsidRDefault="004B7AA8" w:rsidP="00331281">
      <w:pPr>
        <w:pStyle w:val="NORMALTEXT"/>
        <w:spacing w:before="0"/>
      </w:pPr>
      <w:r w:rsidRPr="004B7AA8">
        <w:t>Функции подсистемы продаж и складского учета:</w:t>
      </w:r>
    </w:p>
    <w:p w14:paraId="0CB9753D" w14:textId="57E93829" w:rsidR="004B7AA8" w:rsidRPr="00331281" w:rsidRDefault="004B7AA8" w:rsidP="00331281">
      <w:pPr>
        <w:pStyle w:val="a0"/>
      </w:pPr>
      <w:r w:rsidRPr="00331281">
        <w:t>Оформление продаж: продажа сопутствующих товаров</w:t>
      </w:r>
      <w:r w:rsidR="001F11C6">
        <w:t xml:space="preserve"> </w:t>
      </w:r>
      <w:r w:rsidRPr="00331281">
        <w:t>администратором как отдельным чеком, так и с привязкой к игровой сессии;</w:t>
      </w:r>
    </w:p>
    <w:p w14:paraId="41D35052" w14:textId="77777777" w:rsidR="004B7AA8" w:rsidRPr="00331281" w:rsidRDefault="004B7AA8" w:rsidP="00331281">
      <w:pPr>
        <w:pStyle w:val="a0"/>
      </w:pPr>
      <w:r w:rsidRPr="00331281">
        <w:t>Контроль остатков: автоматический контроль наличия товаров на складе в реальном времени с блокировкой проведения документа при попытке списания с нулевым или отрицательным остатком.</w:t>
      </w:r>
    </w:p>
    <w:p w14:paraId="62BD253D" w14:textId="5EE2B6E2" w:rsidR="004B7AA8" w:rsidRPr="004B7AA8" w:rsidRDefault="004B7AA8" w:rsidP="00331281">
      <w:pPr>
        <w:pStyle w:val="NORMALTEXT"/>
        <w:spacing w:before="0"/>
      </w:pPr>
      <w:r w:rsidRPr="004B7AA8">
        <w:t>Функции подсистемы логирования и аналитики:</w:t>
      </w:r>
    </w:p>
    <w:p w14:paraId="0D4A91FE" w14:textId="77777777" w:rsidR="004B7AA8" w:rsidRPr="00331281" w:rsidRDefault="004B7AA8" w:rsidP="00331281">
      <w:pPr>
        <w:pStyle w:val="a0"/>
      </w:pPr>
      <w:r w:rsidRPr="00331281">
        <w:t>Регистрация событий: автоматическая запись результатов каждой игровой сессии и торговой транзакции в независимые регистры сведений;</w:t>
      </w:r>
    </w:p>
    <w:p w14:paraId="00CF8848" w14:textId="6F013A98" w:rsidR="004B7AA8" w:rsidRPr="004B7AA8" w:rsidRDefault="004B7AA8" w:rsidP="00331281">
      <w:pPr>
        <w:pStyle w:val="a0"/>
      </w:pPr>
      <w:r w:rsidRPr="00331281">
        <w:t xml:space="preserve">Формирование отчетности: выборка и многомерный анализ данных с помощью </w:t>
      </w:r>
      <w:r w:rsidR="001F11C6">
        <w:t>С</w:t>
      </w:r>
      <w:r w:rsidRPr="00331281">
        <w:t>истемы компоновки</w:t>
      </w:r>
      <w:r w:rsidRPr="004B7AA8">
        <w:t xml:space="preserve"> данных (СКД) для построения отчетов по загрузке залов, выручке с ПК (RevPAG) и эффективности работы смен.</w:t>
      </w:r>
    </w:p>
    <w:p w14:paraId="00EA1178" w14:textId="6B0334EA" w:rsidR="001D3FB1" w:rsidRPr="00AD221A" w:rsidRDefault="001E4FE1" w:rsidP="001E4FE1">
      <w:pPr>
        <w:pStyle w:val="2"/>
      </w:pPr>
      <w:bookmarkStart w:id="23" w:name="_Toc241145738"/>
      <w:bookmarkEnd w:id="22"/>
      <w:r w:rsidRPr="00AD221A">
        <w:lastRenderedPageBreak/>
        <w:t>Требования к пользовательскому интерфейсу</w:t>
      </w:r>
      <w:bookmarkEnd w:id="23"/>
    </w:p>
    <w:p w14:paraId="573F3CFE" w14:textId="2955D84F" w:rsidR="00F75386" w:rsidRPr="00F75386" w:rsidRDefault="00F75386" w:rsidP="00F75386">
      <w:r w:rsidRPr="00F75386">
        <w:t>Пользовательский интерфейс разрабатываемой «Информационной системы управления игровым сервисом» на платформе «1</w:t>
      </w:r>
      <w:r w:rsidRPr="00F75386">
        <w:t>С: Предприятие</w:t>
      </w:r>
      <w:r w:rsidRPr="00F75386">
        <w:t xml:space="preserve"> 8.3» должен соответствовать следующим требованиям:</w:t>
      </w:r>
    </w:p>
    <w:p w14:paraId="3013C6D3" w14:textId="4DC67897" w:rsidR="00F75386" w:rsidRPr="00F75386" w:rsidRDefault="00F75386" w:rsidP="007B3668">
      <w:pPr>
        <w:pStyle w:val="NORMALLINE"/>
      </w:pPr>
      <w:r w:rsidRPr="00F75386">
        <w:t>1. Основное рабочее место администратора</w:t>
      </w:r>
    </w:p>
    <w:p w14:paraId="01BF56D6" w14:textId="77777777" w:rsidR="00F75386" w:rsidRPr="00F75386" w:rsidRDefault="00F75386" w:rsidP="00835A2B">
      <w:pPr>
        <w:pStyle w:val="a0"/>
      </w:pPr>
      <w:r w:rsidRPr="00F75386">
        <w:t>Общая структура: управляемая форма рабочего стола должна обеспечивать четкое визуальное разделение на блок навигации по залам, графическое поле схемы компьютерного клуба и блок оперативного лога событий;</w:t>
      </w:r>
    </w:p>
    <w:p w14:paraId="2472FC7A" w14:textId="77777777" w:rsidR="00F75386" w:rsidRPr="00F75386" w:rsidRDefault="00F75386" w:rsidP="00835A2B">
      <w:pPr>
        <w:pStyle w:val="a0"/>
      </w:pPr>
      <w:r w:rsidRPr="00F75386">
        <w:t>Блок навигации: должен содержать переключатели/вкладки для выбора категории игрового зала (Standard, Bootcamp, VIP, VR-зона);</w:t>
      </w:r>
    </w:p>
    <w:p w14:paraId="6A4C98A8" w14:textId="1BB93BC1" w:rsidR="00F75386" w:rsidRPr="00F75386" w:rsidRDefault="00F75386" w:rsidP="00835A2B">
      <w:pPr>
        <w:pStyle w:val="a0"/>
      </w:pPr>
      <w:r w:rsidRPr="00F75386">
        <w:t>Блок графической визуализации:</w:t>
      </w:r>
    </w:p>
    <w:p w14:paraId="178948B0" w14:textId="1F8C7610" w:rsidR="00F75386" w:rsidRPr="00F75386" w:rsidRDefault="00F75386" w:rsidP="00835A2B">
      <w:pPr>
        <w:pStyle w:val="vguList2"/>
      </w:pPr>
      <w:r w:rsidRPr="00F75386">
        <w:t>рабочие станции должны отображаться в виде интерактивной сетки элементов с указанием номера ПК и имени текущего клиента;</w:t>
      </w:r>
    </w:p>
    <w:p w14:paraId="08B651BF" w14:textId="5B872C5D" w:rsidR="00F75386" w:rsidRPr="00F75386" w:rsidRDefault="00F75386" w:rsidP="00835A2B">
      <w:pPr>
        <w:pStyle w:val="vguList2"/>
      </w:pPr>
      <w:r w:rsidRPr="00F75386">
        <w:t>цветовая индикация статусов оборудования должна быть регламентирована: «Свободен» — зеленый цвет, «Занят» — красный цвет, «Забронирован» — желтый цвет;</w:t>
      </w:r>
    </w:p>
    <w:p w14:paraId="556ABCA4" w14:textId="77777777" w:rsidR="00F75386" w:rsidRPr="00F75386" w:rsidRDefault="00F75386" w:rsidP="00835A2B">
      <w:pPr>
        <w:pStyle w:val="a0"/>
      </w:pPr>
      <w:r w:rsidRPr="00F75386">
        <w:t>Командная панель и контекстное меню: клик по плитке ПК должен вызывать контекстное меню с быстрыми действиями («Запустить сессию», «Продлить время», «Завершить сессию», «Пересадить за другой ПК», «Забронировать»);</w:t>
      </w:r>
    </w:p>
    <w:p w14:paraId="7AD3B884" w14:textId="38DA88C2" w:rsidR="00F75386" w:rsidRPr="00F75386" w:rsidRDefault="00F75386" w:rsidP="00835A2B">
      <w:pPr>
        <w:pStyle w:val="a0"/>
      </w:pPr>
      <w:r w:rsidRPr="00F75386">
        <w:t>Блок лога событий: в нижней части формы должно располагаться многострочное текстовое поле в режиме «только просмотр» для последовательного вывода оперативных сообщений.</w:t>
      </w:r>
    </w:p>
    <w:p w14:paraId="275A9119" w14:textId="77777777" w:rsidR="00F75386" w:rsidRPr="00F75386" w:rsidRDefault="00F75386" w:rsidP="00835A2B">
      <w:pPr>
        <w:pStyle w:val="NORMALLINE"/>
      </w:pPr>
      <w:r w:rsidRPr="00F75386">
        <w:t>2. Интерфейс документа «Игровая сессия»</w:t>
      </w:r>
    </w:p>
    <w:p w14:paraId="587D2A59" w14:textId="07BF0A74" w:rsidR="00F75386" w:rsidRPr="00F75386" w:rsidRDefault="00F75386" w:rsidP="00835A2B">
      <w:pPr>
        <w:pStyle w:val="a0"/>
      </w:pPr>
      <w:r w:rsidRPr="00F75386">
        <w:t>Общая структура: управляемая форма документа должна содержать логическое разделение на реквизиты шапки, блок расчета стоимости и панель оплаты;</w:t>
      </w:r>
    </w:p>
    <w:p w14:paraId="54CE6FFF" w14:textId="3125BB93" w:rsidR="00F75386" w:rsidRPr="00F75386" w:rsidRDefault="00F75386" w:rsidP="00835A2B">
      <w:pPr>
        <w:pStyle w:val="a0"/>
      </w:pPr>
      <w:r w:rsidRPr="00F75386">
        <w:t>Реквизиты шапки: поля ввода с кнопками выбора для указания клиента и конкретной рабочей станции;</w:t>
      </w:r>
    </w:p>
    <w:p w14:paraId="0EAB7769" w14:textId="77777777" w:rsidR="00F75386" w:rsidRPr="00F75386" w:rsidRDefault="00F75386" w:rsidP="00835A2B">
      <w:pPr>
        <w:pStyle w:val="a0"/>
      </w:pPr>
      <w:r w:rsidRPr="00F75386">
        <w:t>Расчетный блок:</w:t>
      </w:r>
    </w:p>
    <w:p w14:paraId="6310AE97" w14:textId="7099EEFC" w:rsidR="00F75386" w:rsidRPr="00F75386" w:rsidRDefault="00F75386" w:rsidP="00835A2B">
      <w:pPr>
        <w:pStyle w:val="vguList2"/>
      </w:pPr>
      <w:r w:rsidRPr="00F75386">
        <w:t>выпадающий список выбора тарифного плана;</w:t>
      </w:r>
    </w:p>
    <w:p w14:paraId="1206C095" w14:textId="77777777" w:rsidR="00F75386" w:rsidRPr="00F75386" w:rsidRDefault="00F75386" w:rsidP="00835A2B">
      <w:pPr>
        <w:pStyle w:val="vguList2"/>
      </w:pPr>
      <w:r w:rsidRPr="00F75386">
        <w:t>числовые поля ввода длительности сеанса и автоматического расчета итоговой суммы;</w:t>
      </w:r>
    </w:p>
    <w:p w14:paraId="2816D2EC" w14:textId="77777777" w:rsidR="00F75386" w:rsidRPr="00F75386" w:rsidRDefault="00F75386" w:rsidP="00835A2B">
      <w:pPr>
        <w:pStyle w:val="vguList2"/>
      </w:pPr>
      <w:r w:rsidRPr="00F75386">
        <w:t>отдельное поле вывода начисленных/списанных бонусов и примененной процентной скидки;</w:t>
      </w:r>
    </w:p>
    <w:p w14:paraId="0EA66375" w14:textId="77777777" w:rsidR="00F75386" w:rsidRPr="00F75386" w:rsidRDefault="00F75386" w:rsidP="00835A2B">
      <w:pPr>
        <w:pStyle w:val="a0"/>
      </w:pPr>
      <w:r w:rsidRPr="00F75386">
        <w:t>Командная панель: навигационные кнопки «Провести и запустить ПК», «Отмена» и кнопка печати кассового чека.</w:t>
      </w:r>
    </w:p>
    <w:p w14:paraId="20422A11" w14:textId="5BDFA712" w:rsidR="00F75386" w:rsidRPr="00F75386" w:rsidRDefault="00F75386" w:rsidP="00835A2B">
      <w:pPr>
        <w:pStyle w:val="NORMALLINE"/>
      </w:pPr>
      <w:r w:rsidRPr="00F75386">
        <w:lastRenderedPageBreak/>
        <w:t>3. Интерфейс документа «Бронирование ПК»</w:t>
      </w:r>
    </w:p>
    <w:p w14:paraId="2554883F" w14:textId="7F68CA25" w:rsidR="00F75386" w:rsidRPr="00F75386" w:rsidRDefault="00F75386" w:rsidP="00835A2B">
      <w:pPr>
        <w:pStyle w:val="a0"/>
      </w:pPr>
      <w:r w:rsidRPr="00F75386">
        <w:t>Реквизиты шапки: текстовые поля ввода ФИО клиента, контактного телефона и системного идентификатора сделки в CRM Битрикс24;</w:t>
      </w:r>
    </w:p>
    <w:p w14:paraId="36FBA9F6" w14:textId="77777777" w:rsidR="00F75386" w:rsidRPr="00F75386" w:rsidRDefault="00F75386" w:rsidP="00835A2B">
      <w:pPr>
        <w:pStyle w:val="a0"/>
      </w:pPr>
      <w:r w:rsidRPr="00F75386">
        <w:t>Параметры бронирования: поля выбора даты, времени начала и окончания брони, выпадающие списки выбора требуемого зала или конкретного ПК;</w:t>
      </w:r>
    </w:p>
    <w:p w14:paraId="6FB40A5F" w14:textId="5BC32BC1" w:rsidR="00F75386" w:rsidRPr="00F75386" w:rsidRDefault="00F75386" w:rsidP="00835A2B">
      <w:pPr>
        <w:pStyle w:val="a0"/>
      </w:pPr>
      <w:r w:rsidRPr="00F75386">
        <w:t>Индикация статусов: выпадающий список состояний брони</w:t>
      </w:r>
      <w:r w:rsidR="007B3668">
        <w:t>:</w:t>
      </w:r>
      <w:r w:rsidRPr="00F75386">
        <w:t xml:space="preserve"> «Заявка с сайта», «Подтверждена», «Клиент прибыл», «Отменена»;</w:t>
      </w:r>
    </w:p>
    <w:p w14:paraId="68FECDB4" w14:textId="77777777" w:rsidR="00F75386" w:rsidRPr="00F75386" w:rsidRDefault="00F75386" w:rsidP="00835A2B">
      <w:pPr>
        <w:pStyle w:val="a0"/>
      </w:pPr>
      <w:r w:rsidRPr="00F75386">
        <w:t>Командная панель: кнопки «Подтвердить бронь», «Синхронизировать с Битрикс24», «Отменить бронирование».</w:t>
      </w:r>
    </w:p>
    <w:p w14:paraId="12266183" w14:textId="6A5F08B1" w:rsidR="00F75386" w:rsidRPr="00F75386" w:rsidRDefault="00F75386" w:rsidP="00835A2B">
      <w:pPr>
        <w:pStyle w:val="NORMALLINE"/>
      </w:pPr>
      <w:r w:rsidRPr="00F75386">
        <w:t xml:space="preserve">4. Интерфейс документа «Продажа товаров» </w:t>
      </w:r>
    </w:p>
    <w:p w14:paraId="6577A060" w14:textId="77777777" w:rsidR="00F75386" w:rsidRPr="00F75386" w:rsidRDefault="00F75386" w:rsidP="00835A2B">
      <w:pPr>
        <w:pStyle w:val="a0"/>
      </w:pPr>
      <w:r w:rsidRPr="00F75386">
        <w:t>Общая структура: управляемая форма с шапкой документа, табличной частью подбора товаров и итоговым блоком расчетных операций;</w:t>
      </w:r>
    </w:p>
    <w:p w14:paraId="39506F26" w14:textId="781721CF" w:rsidR="00F75386" w:rsidRPr="00F75386" w:rsidRDefault="00F75386" w:rsidP="00835A2B">
      <w:pPr>
        <w:pStyle w:val="a0"/>
      </w:pPr>
      <w:r w:rsidRPr="00F75386">
        <w:t>Табличная часть: список сопутствующих товаров с колонками «Номенклатура», «Количество», «Цена», «Сумма» и динамической колонкой «Свободный остаток на складе»;</w:t>
      </w:r>
    </w:p>
    <w:p w14:paraId="5DC4CA56" w14:textId="77777777" w:rsidR="00F75386" w:rsidRPr="00F75386" w:rsidRDefault="00F75386" w:rsidP="00835A2B">
      <w:pPr>
        <w:pStyle w:val="a0"/>
      </w:pPr>
      <w:r w:rsidRPr="00F75386">
        <w:t>Интерактивный подбор: поддержка сканирования штрихкодов сканером и возможность привязки суммы чека к открытой игровой сессии конкретного ПК;</w:t>
      </w:r>
    </w:p>
    <w:p w14:paraId="619334A9" w14:textId="5EBC465D" w:rsidR="00F75386" w:rsidRPr="00F75386" w:rsidRDefault="00F75386" w:rsidP="00835A2B">
      <w:pPr>
        <w:pStyle w:val="a0"/>
      </w:pPr>
      <w:r w:rsidRPr="00F75386">
        <w:t xml:space="preserve">Итоговый блок: крупный выводимый индикатор итоговой суммы к оплате, кнопки выбора формы расчета </w:t>
      </w:r>
      <w:r w:rsidR="007B3668">
        <w:t>и</w:t>
      </w:r>
      <w:r w:rsidRPr="00F75386">
        <w:t xml:space="preserve"> кнопка «Провести и пробить чек».</w:t>
      </w:r>
    </w:p>
    <w:p w14:paraId="6758150E" w14:textId="77777777" w:rsidR="00F75386" w:rsidRPr="00F75386" w:rsidRDefault="00F75386" w:rsidP="00835A2B">
      <w:pPr>
        <w:pStyle w:val="NORMALLINE"/>
      </w:pPr>
      <w:r w:rsidRPr="00F75386">
        <w:t>5. Интерфейс аналитических отчетов (СКД)</w:t>
      </w:r>
    </w:p>
    <w:p w14:paraId="392C95E0" w14:textId="0C9F54C1" w:rsidR="00F75386" w:rsidRPr="00F75386" w:rsidRDefault="00F75386" w:rsidP="00835A2B">
      <w:pPr>
        <w:pStyle w:val="a0"/>
      </w:pPr>
      <w:r w:rsidRPr="00F75386">
        <w:t>Генерация формы: управляемые формы отчетов должны генерироваться платформой автоматически на основе схем компоновки данных;</w:t>
      </w:r>
    </w:p>
    <w:p w14:paraId="7E7E7967" w14:textId="77777777" w:rsidR="00F75386" w:rsidRPr="00F75386" w:rsidRDefault="00F75386" w:rsidP="00835A2B">
      <w:pPr>
        <w:pStyle w:val="a0"/>
      </w:pPr>
      <w:r w:rsidRPr="00F75386">
        <w:t>Командная панель: верхняя панель должна содержать стандартные кнопки «Сформировать», «Настройки», «Печать», «Сохранить в файл»;</w:t>
      </w:r>
    </w:p>
    <w:p w14:paraId="55046C1D" w14:textId="2D7E8060" w:rsidR="00F75386" w:rsidRPr="00F75386" w:rsidRDefault="00F75386" w:rsidP="00835A2B">
      <w:pPr>
        <w:pStyle w:val="a0"/>
      </w:pPr>
      <w:r w:rsidRPr="00F75386">
        <w:t>Панель пользовательских отборов: в верхней части формы должны располагаться быстрые фильтры выбора периода, выбора конкретного зала или сотрудника;</w:t>
      </w:r>
    </w:p>
    <w:p w14:paraId="25B46C94" w14:textId="32AA61BE" w:rsidR="00F75386" w:rsidRPr="00F75386" w:rsidRDefault="00F75386" w:rsidP="00835A2B">
      <w:pPr>
        <w:pStyle w:val="a0"/>
      </w:pPr>
      <w:r w:rsidRPr="00F75386">
        <w:t>Вывод данных: осуществляться в виде структурированных таблиц со строгим выравниванием числовых и денежных показателей, возможностью группировки по датам/сменам, встроенными диаграммами загрузки оборудования и поддержкой интерактивной расшифровки ячеек.</w:t>
      </w:r>
    </w:p>
    <w:p w14:paraId="15B62DA7" w14:textId="77777777" w:rsidR="00F75386" w:rsidRPr="00F75386" w:rsidRDefault="00F75386" w:rsidP="00835A2B">
      <w:pPr>
        <w:pStyle w:val="NORMALLINE"/>
      </w:pPr>
      <w:r w:rsidRPr="00F75386">
        <w:t>6. Интерфейс системных уведомлений и диалоговых окон</w:t>
      </w:r>
    </w:p>
    <w:p w14:paraId="090228E0" w14:textId="77777777" w:rsidR="00F75386" w:rsidRPr="00F75386" w:rsidRDefault="00F75386" w:rsidP="00835A2B">
      <w:pPr>
        <w:pStyle w:val="a0"/>
      </w:pPr>
      <w:r w:rsidRPr="00F75386">
        <w:t>Предупреждения об окончании времени: за 5 минут до завершения оплаченной сессии поверх основного рабочего стола администратора должно всплывать немодальное уведомление с номером ПК, ФИО клиента и кнопками «Продлить» / «Закрыть»;</w:t>
      </w:r>
    </w:p>
    <w:p w14:paraId="32E6DE9C" w14:textId="77777777" w:rsidR="00F75386" w:rsidRPr="00F75386" w:rsidRDefault="00F75386" w:rsidP="00835A2B">
      <w:pPr>
        <w:pStyle w:val="a0"/>
      </w:pPr>
      <w:r w:rsidRPr="00F75386">
        <w:lastRenderedPageBreak/>
        <w:t>Модальные окна ошибок: при попытке проведения продажи с недостаточным остатком на складе или при накладке времени бронирования система должна выводить модальное блокирующее окно с текстом ошибки и единственной кнопкой «ОК»;</w:t>
      </w:r>
    </w:p>
    <w:p w14:paraId="2A3FF035" w14:textId="053110C4" w:rsidR="00AD221A" w:rsidRPr="00F75386" w:rsidRDefault="00F75386" w:rsidP="00835A2B">
      <w:pPr>
        <w:pStyle w:val="a0"/>
      </w:pPr>
      <w:r w:rsidRPr="00F75386">
        <w:t>Диалоговые окна подтверждения: при отмене брони или принудительном завершении сессии</w:t>
      </w:r>
      <w:r w:rsidR="007B3668">
        <w:t>,</w:t>
      </w:r>
      <w:r w:rsidRPr="00F75386">
        <w:t xml:space="preserve"> система должна выводить запрос подтверждения действия «Вы действительно хотите завершить сессию» с кнопками «Да» / «Нет».</w:t>
      </w:r>
    </w:p>
    <w:p w14:paraId="55EC5963" w14:textId="09399449" w:rsidR="001E4FE1" w:rsidRPr="00124DC6" w:rsidRDefault="001E4FE1" w:rsidP="001E4FE1">
      <w:pPr>
        <w:pStyle w:val="2"/>
      </w:pPr>
      <w:bookmarkStart w:id="24" w:name="_Toc241145739"/>
      <w:r w:rsidRPr="00124DC6">
        <w:t>Требования к показателям назначения</w:t>
      </w:r>
      <w:bookmarkEnd w:id="24"/>
    </w:p>
    <w:p w14:paraId="7180E7CA" w14:textId="3FF3E25D" w:rsidR="00511CA6" w:rsidRPr="00511CA6" w:rsidRDefault="00511CA6" w:rsidP="00511CA6">
      <w:r>
        <w:t>Р</w:t>
      </w:r>
      <w:r w:rsidRPr="00511CA6">
        <w:t>азрабатываемая информационная система управления игровым сервисом должна соответствовать следующим количественным и качественным показателям назначения:</w:t>
      </w:r>
    </w:p>
    <w:p w14:paraId="79492498" w14:textId="3BD848B7" w:rsidR="00511CA6" w:rsidRPr="00511CA6" w:rsidRDefault="00511CA6" w:rsidP="00511CA6">
      <w:pPr>
        <w:pStyle w:val="a0"/>
      </w:pPr>
      <w:r w:rsidRPr="00511CA6">
        <w:t>Масштабируемость по оборудованию: обеспечение устойчивого учета и управления парком игровых станций объемом до 100 рабочих мест в рамках одной информационной базы без снижения быстродействия;</w:t>
      </w:r>
    </w:p>
    <w:p w14:paraId="060DD0EF" w14:textId="672049F2" w:rsidR="00511CA6" w:rsidRPr="00511CA6" w:rsidRDefault="00511CA6" w:rsidP="00511CA6">
      <w:pPr>
        <w:pStyle w:val="a0"/>
      </w:pPr>
      <w:r w:rsidRPr="00511CA6">
        <w:t>Нагрузка по пользователям: поддержка одновременной работы до 10 сеансов пользователей системы;</w:t>
      </w:r>
    </w:p>
    <w:p w14:paraId="5B152216" w14:textId="77777777" w:rsidR="00511CA6" w:rsidRPr="00511CA6" w:rsidRDefault="00511CA6" w:rsidP="00511CA6">
      <w:pPr>
        <w:pStyle w:val="a0"/>
      </w:pPr>
      <w:r w:rsidRPr="00511CA6">
        <w:t>Оперативность выполнения ключевых операций:</w:t>
      </w:r>
    </w:p>
    <w:p w14:paraId="54C987D9" w14:textId="0A9CD384" w:rsidR="00511CA6" w:rsidRPr="00511CA6" w:rsidRDefault="00511CA6" w:rsidP="00511CA6">
      <w:pPr>
        <w:pStyle w:val="vguList2"/>
        <w:rPr>
          <w:rStyle w:val="aff4"/>
          <w:smallCaps w:val="0"/>
          <w:color w:val="auto"/>
        </w:rPr>
      </w:pPr>
      <w:r w:rsidRPr="00511CA6">
        <w:rPr>
          <w:rStyle w:val="aff4"/>
          <w:smallCaps w:val="0"/>
          <w:color w:val="auto"/>
        </w:rPr>
        <w:t xml:space="preserve">время проведения документов «Запуск игровой сессии» и «Продажа </w:t>
      </w:r>
      <w:r w:rsidR="00B82836" w:rsidRPr="00511CA6">
        <w:rPr>
          <w:rStyle w:val="aff4"/>
          <w:smallCaps w:val="0"/>
          <w:color w:val="auto"/>
        </w:rPr>
        <w:t xml:space="preserve">товаров» </w:t>
      </w:r>
      <w:r w:rsidR="00B82836">
        <w:rPr>
          <w:rStyle w:val="aff4"/>
          <w:smallCaps w:val="0"/>
          <w:color w:val="auto"/>
        </w:rPr>
        <w:t>–</w:t>
      </w:r>
      <w:r w:rsidRPr="00511CA6">
        <w:rPr>
          <w:rStyle w:val="aff4"/>
          <w:smallCaps w:val="0"/>
          <w:color w:val="auto"/>
        </w:rPr>
        <w:t xml:space="preserve"> не более 1,5 секунд;</w:t>
      </w:r>
    </w:p>
    <w:p w14:paraId="526D7236" w14:textId="015CB07B" w:rsidR="00511CA6" w:rsidRPr="00511CA6" w:rsidRDefault="00511CA6" w:rsidP="00511CA6">
      <w:pPr>
        <w:pStyle w:val="vguList2"/>
        <w:rPr>
          <w:rStyle w:val="aff4"/>
          <w:smallCaps w:val="0"/>
          <w:color w:val="auto"/>
        </w:rPr>
      </w:pPr>
      <w:r w:rsidRPr="00511CA6">
        <w:rPr>
          <w:rStyle w:val="aff4"/>
          <w:smallCaps w:val="0"/>
          <w:color w:val="auto"/>
        </w:rPr>
        <w:t xml:space="preserve">время формирования и обновления графического плана загрузки зала на </w:t>
      </w:r>
      <w:r w:rsidR="00B82836" w:rsidRPr="00511CA6">
        <w:rPr>
          <w:rStyle w:val="aff4"/>
          <w:smallCaps w:val="0"/>
          <w:color w:val="auto"/>
        </w:rPr>
        <w:t xml:space="preserve">форме </w:t>
      </w:r>
      <w:r w:rsidR="00B82836">
        <w:rPr>
          <w:rStyle w:val="aff4"/>
          <w:smallCaps w:val="0"/>
          <w:color w:val="auto"/>
        </w:rPr>
        <w:t>–</w:t>
      </w:r>
      <w:r w:rsidRPr="00511CA6">
        <w:rPr>
          <w:rStyle w:val="aff4"/>
          <w:smallCaps w:val="0"/>
          <w:color w:val="auto"/>
        </w:rPr>
        <w:t xml:space="preserve"> не более 1 секунды;</w:t>
      </w:r>
    </w:p>
    <w:p w14:paraId="4BC36E6A" w14:textId="36637CA7" w:rsidR="00511CA6" w:rsidRPr="00511CA6" w:rsidRDefault="00511CA6" w:rsidP="00511CA6">
      <w:pPr>
        <w:pStyle w:val="vguList2"/>
      </w:pPr>
      <w:r w:rsidRPr="00511CA6">
        <w:rPr>
          <w:rStyle w:val="aff4"/>
          <w:smallCaps w:val="0"/>
          <w:color w:val="auto"/>
        </w:rPr>
        <w:t>время приемки и обработки</w:t>
      </w:r>
      <w:r w:rsidRPr="00511CA6">
        <w:t xml:space="preserve"> входящей заявки на бронирование из Битрикс24 через REST </w:t>
      </w:r>
      <w:r w:rsidR="00B82836" w:rsidRPr="00511CA6">
        <w:t xml:space="preserve">API </w:t>
      </w:r>
      <w:r w:rsidR="00B82836">
        <w:t>–</w:t>
      </w:r>
      <w:r w:rsidRPr="00511CA6">
        <w:t xml:space="preserve"> не более 3 секунд;</w:t>
      </w:r>
    </w:p>
    <w:p w14:paraId="6E7CF1FC" w14:textId="4CDD37C6" w:rsidR="001E4FE1" w:rsidRPr="00511CA6" w:rsidRDefault="00511CA6" w:rsidP="008A4A6E">
      <w:pPr>
        <w:pStyle w:val="a0"/>
      </w:pPr>
      <w:r w:rsidRPr="00511CA6">
        <w:t>Глубина и объем хранения данных: обеспечение хранения истории сессий, движения товаров и логов в регистрах сведений без ограничений по сроку, с сохранением высокой скорости формирования аналитических отчетов СКД при объеме базы до 500</w:t>
      </w:r>
      <w:r w:rsidR="00382F7B">
        <w:t> </w:t>
      </w:r>
      <w:r w:rsidRPr="00511CA6">
        <w:t>000</w:t>
      </w:r>
      <w:r w:rsidR="00382F7B">
        <w:t>.</w:t>
      </w:r>
    </w:p>
    <w:p w14:paraId="3EBD447A" w14:textId="1BEBF236" w:rsidR="00295D9C" w:rsidRPr="00124DC6" w:rsidRDefault="00295D9C" w:rsidP="00295D9C">
      <w:pPr>
        <w:pStyle w:val="2"/>
      </w:pPr>
      <w:bookmarkStart w:id="25" w:name="_Toc241145740"/>
      <w:r w:rsidRPr="00124DC6">
        <w:t>Требования к видам обеспечения</w:t>
      </w:r>
      <w:bookmarkEnd w:id="25"/>
    </w:p>
    <w:p w14:paraId="45B7BCBC" w14:textId="14CB9292" w:rsidR="00DC6DD2" w:rsidRPr="008A4A6E" w:rsidRDefault="008A4A6E" w:rsidP="00DC6DD2">
      <w:pPr>
        <w:rPr>
          <w:lang w:val="en-US"/>
        </w:rPr>
      </w:pPr>
      <w:r w:rsidRPr="00E8162F">
        <w:t xml:space="preserve">Данный раздел содержит требования к видам </w:t>
      </w:r>
      <w:r w:rsidRPr="00154758">
        <w:t>обеспечения</w:t>
      </w:r>
      <w:r w:rsidRPr="00E8162F">
        <w:t xml:space="preserve"> настоящей разработки.</w:t>
      </w:r>
    </w:p>
    <w:p w14:paraId="4B812880" w14:textId="7FED95B9" w:rsidR="00C21159" w:rsidRDefault="00256697" w:rsidP="00C21159">
      <w:pPr>
        <w:pStyle w:val="3"/>
      </w:pPr>
      <w:bookmarkStart w:id="26" w:name="_Toc241145741"/>
      <w:r>
        <w:t>Требования к математическому обеспечению</w:t>
      </w:r>
      <w:bookmarkEnd w:id="26"/>
    </w:p>
    <w:p w14:paraId="10057220" w14:textId="77777777" w:rsidR="00417402" w:rsidRPr="00417402" w:rsidRDefault="00417402" w:rsidP="00417402">
      <w:pPr>
        <w:pStyle w:val="aff0"/>
      </w:pPr>
      <w:r w:rsidRPr="00417402">
        <w:t>Математическое обеспечение информационной системы управления игровым сервисом должно соответствовать следующим требованиям:</w:t>
      </w:r>
    </w:p>
    <w:p w14:paraId="3BF7EBA6" w14:textId="5DED1731" w:rsidR="00417402" w:rsidRPr="00186AA0" w:rsidRDefault="00417402" w:rsidP="00186AA0">
      <w:pPr>
        <w:pStyle w:val="a0"/>
      </w:pPr>
      <w:r w:rsidRPr="00186AA0">
        <w:lastRenderedPageBreak/>
        <w:t>Расчет стоимости игровых сессий: автоматическое вычисление итоговой суммы к оплате на основе плановой или фактической длительности сеанса и алгоритмической привязки к выбранному тарифу с учетом наценок за категорию зоны;</w:t>
      </w:r>
    </w:p>
    <w:p w14:paraId="311817B9" w14:textId="19D558B6" w:rsidR="00417402" w:rsidRPr="00186AA0" w:rsidRDefault="00417402" w:rsidP="00186AA0">
      <w:pPr>
        <w:pStyle w:val="a0"/>
      </w:pPr>
      <w:r w:rsidRPr="00186AA0">
        <w:t>Вычисление скидок и программы лояльности: алгоритмическое применение персональных скидок клиента к итоговой стоимости чека, а также математический расчет начисления и списания бонусных баллов с виртуального счета пользователя;</w:t>
      </w:r>
    </w:p>
    <w:p w14:paraId="0452D493" w14:textId="6CE47891" w:rsidR="00417402" w:rsidRPr="00186AA0" w:rsidRDefault="00417402" w:rsidP="00186AA0">
      <w:pPr>
        <w:pStyle w:val="a0"/>
      </w:pPr>
      <w:r w:rsidRPr="00186AA0">
        <w:t>Моделирование движения товаров: автоматический расчет текущих остатков сопутствующих товаров на складе по формуле товарного баланса, включая строгий программный запрет на транзакции, приводящие к отрицательным значениям остатков;</w:t>
      </w:r>
    </w:p>
    <w:p w14:paraId="78B1C000" w14:textId="52AA4741" w:rsidR="00417402" w:rsidRPr="00186AA0" w:rsidRDefault="00417402" w:rsidP="00186AA0">
      <w:pPr>
        <w:pStyle w:val="a0"/>
      </w:pPr>
      <w:r w:rsidRPr="00186AA0">
        <w:t>Расчет аналитических показателей (СКД): автоматическое вычисление агрегированных метрик эффективности бизнеса в отчетах, включая:</w:t>
      </w:r>
    </w:p>
    <w:p w14:paraId="561FAD78" w14:textId="77777777" w:rsidR="00417402" w:rsidRPr="00186AA0" w:rsidRDefault="00417402" w:rsidP="00186AA0">
      <w:pPr>
        <w:pStyle w:val="vguList2"/>
      </w:pPr>
      <w:r w:rsidRPr="00186AA0">
        <w:t>Коэффициент загрузки оборудования: процентное отношение суммарного времени аренды ПК к общему фонду доступного рабочего времени за выбранный период;</w:t>
      </w:r>
    </w:p>
    <w:p w14:paraId="00711097" w14:textId="72F16D99" w:rsidR="00942870" w:rsidRPr="007E50C9" w:rsidRDefault="00417402" w:rsidP="007E50C9">
      <w:pPr>
        <w:pStyle w:val="vguList2"/>
      </w:pPr>
      <w:r w:rsidRPr="00186AA0">
        <w:t>Средняя выручка на устройство: деление совокупной выручки зоны на количество активных рабочих станций.</w:t>
      </w:r>
    </w:p>
    <w:p w14:paraId="2B1FFEE1" w14:textId="58907FDC" w:rsidR="00256697" w:rsidRDefault="00256697" w:rsidP="00256697">
      <w:pPr>
        <w:pStyle w:val="3"/>
      </w:pPr>
      <w:bookmarkStart w:id="27" w:name="_Toc241145742"/>
      <w:r>
        <w:t>Требования к информационному обеспечению</w:t>
      </w:r>
      <w:bookmarkEnd w:id="27"/>
    </w:p>
    <w:p w14:paraId="132851B3" w14:textId="77777777" w:rsidR="007E50C9" w:rsidRPr="007E50C9" w:rsidRDefault="007E50C9" w:rsidP="007E50C9">
      <w:pPr>
        <w:pStyle w:val="NORMALTEXT"/>
      </w:pPr>
      <w:r w:rsidRPr="007E50C9">
        <w:t>Информационное обеспечение разрабатываемой системы управления игровым сервисом должно удовлетворять следующим требованиям:</w:t>
      </w:r>
    </w:p>
    <w:p w14:paraId="0CD3081D" w14:textId="6A10D86D" w:rsidR="007E50C9" w:rsidRPr="007E50C9" w:rsidRDefault="007E50C9" w:rsidP="00A26C83">
      <w:pPr>
        <w:pStyle w:val="a0"/>
      </w:pPr>
      <w:r w:rsidRPr="007E50C9">
        <w:t>Внутренний и внешний обмен данными: информационное взаимодействие между объектами конфигурации 1С, подсистемой отчетов, а также двусторонний обмен данными с внешней CRM-системой Битрикс24 посредством REST API.</w:t>
      </w:r>
    </w:p>
    <w:p w14:paraId="16EAE9F9" w14:textId="7F25CD16" w:rsidR="007E50C9" w:rsidRPr="007E50C9" w:rsidRDefault="007E50C9" w:rsidP="007E50C9">
      <w:pPr>
        <w:pStyle w:val="NORMALTEXT"/>
        <w:spacing w:before="0"/>
      </w:pPr>
      <w:r w:rsidRPr="007E50C9">
        <w:t>Входные данные подсистемы оперативного учета и тарификации:</w:t>
      </w:r>
    </w:p>
    <w:p w14:paraId="4D1EBA17" w14:textId="0C41CED5" w:rsidR="007E50C9" w:rsidRPr="007E50C9" w:rsidRDefault="007E50C9" w:rsidP="007E50C9">
      <w:pPr>
        <w:pStyle w:val="a0"/>
      </w:pPr>
      <w:r w:rsidRPr="007E50C9">
        <w:t>Нормативно-справочная информация, предварительно занесенная в справочники базы данных;</w:t>
      </w:r>
    </w:p>
    <w:p w14:paraId="2ED5ECE2" w14:textId="53EF1F29" w:rsidR="007E50C9" w:rsidRPr="007E50C9" w:rsidRDefault="007E50C9" w:rsidP="007E50C9">
      <w:pPr>
        <w:pStyle w:val="a0"/>
      </w:pPr>
      <w:r w:rsidRPr="007E50C9">
        <w:t>Данные, вводимые администратором через интерактивные формы учетных документов;</w:t>
      </w:r>
    </w:p>
    <w:p w14:paraId="5FED5C7D" w14:textId="77777777" w:rsidR="007E50C9" w:rsidRPr="007E50C9" w:rsidRDefault="007E50C9" w:rsidP="007E50C9">
      <w:pPr>
        <w:pStyle w:val="a0"/>
      </w:pPr>
      <w:r w:rsidRPr="007E50C9">
        <w:t>Входящие веб-заявки на бронирование и контактные данные новых клиентов, автоматически поступающие из CRM Битрикс24.</w:t>
      </w:r>
    </w:p>
    <w:p w14:paraId="3001FEB4" w14:textId="77777777" w:rsidR="007E50C9" w:rsidRPr="007E50C9" w:rsidRDefault="007E50C9" w:rsidP="007E50C9">
      <w:pPr>
        <w:pStyle w:val="NORMALTEXT"/>
        <w:spacing w:before="0"/>
      </w:pPr>
      <w:r w:rsidRPr="007E50C9">
        <w:t>Выходные данные подсистемы оперативного учета и тарификации:</w:t>
      </w:r>
    </w:p>
    <w:p w14:paraId="57950A51" w14:textId="77777777" w:rsidR="007E50C9" w:rsidRPr="007E50C9" w:rsidRDefault="007E50C9" w:rsidP="007E50C9">
      <w:pPr>
        <w:pStyle w:val="a0"/>
      </w:pPr>
      <w:r w:rsidRPr="007E50C9">
        <w:t>Сформированные и проведенные учетные документы («Бронирование ПК», «Игровая сессия», «Продажа товаров»);</w:t>
      </w:r>
    </w:p>
    <w:p w14:paraId="0BB9B7D8" w14:textId="3673D218" w:rsidR="007E50C9" w:rsidRPr="007E50C9" w:rsidRDefault="007E50C9" w:rsidP="007E50C9">
      <w:pPr>
        <w:pStyle w:val="a0"/>
      </w:pPr>
      <w:r w:rsidRPr="007E50C9">
        <w:t>Сформированные программным путем записи в регистрах сведений и регистрах накопления;</w:t>
      </w:r>
    </w:p>
    <w:p w14:paraId="6ECE9AF4" w14:textId="2F8BC208" w:rsidR="007E50C9" w:rsidRPr="007E50C9" w:rsidRDefault="007E50C9" w:rsidP="007E50C9">
      <w:pPr>
        <w:pStyle w:val="a0"/>
      </w:pPr>
      <w:r w:rsidRPr="007E50C9">
        <w:lastRenderedPageBreak/>
        <w:t>Актуализированное состояние графической схемы загрузки игрового зала на форме администратора, а также исходящие пакеты данных об успешном подтверждении брони, отправляемые обратно в Битрикс24.</w:t>
      </w:r>
    </w:p>
    <w:p w14:paraId="071B7968" w14:textId="77777777" w:rsidR="007E50C9" w:rsidRPr="007E50C9" w:rsidRDefault="007E50C9" w:rsidP="007E50C9">
      <w:pPr>
        <w:pStyle w:val="NORMALTEXT"/>
        <w:spacing w:before="0"/>
      </w:pPr>
      <w:r w:rsidRPr="007E50C9">
        <w:t>Входные данные подсистемы аналитической отчетности:</w:t>
      </w:r>
    </w:p>
    <w:p w14:paraId="440D3A83" w14:textId="77777777" w:rsidR="007E50C9" w:rsidRPr="007E50C9" w:rsidRDefault="007E50C9" w:rsidP="007E50C9">
      <w:pPr>
        <w:pStyle w:val="a0"/>
      </w:pPr>
      <w:r w:rsidRPr="007E50C9">
        <w:t>Массивы накопленных исторических записей о транзакциях, времени аренды оборудования и движении товаров, получаемые из регистров сведений и регистров накопления.</w:t>
      </w:r>
    </w:p>
    <w:p w14:paraId="4A8A821D" w14:textId="77777777" w:rsidR="007E50C9" w:rsidRPr="007E50C9" w:rsidRDefault="007E50C9" w:rsidP="007E50C9">
      <w:pPr>
        <w:pStyle w:val="NORMALLINE"/>
      </w:pPr>
      <w:r w:rsidRPr="007E50C9">
        <w:t>Выходные данные подсистемы аналитической отчетности (СКД):</w:t>
      </w:r>
    </w:p>
    <w:p w14:paraId="6270CC51" w14:textId="40E74917" w:rsidR="00930097" w:rsidRPr="007E50C9" w:rsidRDefault="007E50C9" w:rsidP="007E50C9">
      <w:pPr>
        <w:pStyle w:val="a0"/>
      </w:pPr>
      <w:r w:rsidRPr="007E50C9">
        <w:t>Экранные табличные и графические формы (диаграммы) аналитических отчетов, содержащие сгруппированные финансовые и статистические показатели.</w:t>
      </w:r>
    </w:p>
    <w:p w14:paraId="313B46E9" w14:textId="7D968DD4" w:rsidR="00E208B0" w:rsidRPr="000F3C08" w:rsidRDefault="001F61FC" w:rsidP="001F61FC">
      <w:pPr>
        <w:pStyle w:val="4"/>
      </w:pPr>
      <w:r w:rsidRPr="000F3C08">
        <w:t>Требования к форматам хранения данных</w:t>
      </w:r>
    </w:p>
    <w:p w14:paraId="1512A62E" w14:textId="77777777" w:rsidR="00A538F5" w:rsidRPr="00A538F5" w:rsidRDefault="00A538F5" w:rsidP="00A538F5">
      <w:pPr>
        <w:pStyle w:val="aff0"/>
      </w:pPr>
      <w:r w:rsidRPr="00A538F5">
        <w:t>Форматы хранения данных информационной системы управления игровым сервисом должны удовлетворять следующим требованиям:</w:t>
      </w:r>
    </w:p>
    <w:p w14:paraId="077DE01F" w14:textId="7D7C6EC0" w:rsidR="00A538F5" w:rsidRPr="00A538F5" w:rsidRDefault="00A538F5" w:rsidP="00A538F5">
      <w:pPr>
        <w:pStyle w:val="a0"/>
      </w:pPr>
      <w:r w:rsidRPr="00A538F5">
        <w:t>Хранение информационной базы: в файловом режиме работы все структуры метаданных и накопленные учетные данные должны на физическом уровне храниться в едином файле базы данных платформы «1</w:t>
      </w:r>
      <w:r w:rsidRPr="00A538F5">
        <w:t>С: Предприятие</w:t>
      </w:r>
      <w:r w:rsidRPr="00A538F5">
        <w:t>» с расширением .1CD;</w:t>
      </w:r>
    </w:p>
    <w:p w14:paraId="030BBB97" w14:textId="4A0A29EB" w:rsidR="00A538F5" w:rsidRPr="00A538F5" w:rsidRDefault="00A538F5" w:rsidP="00A538F5">
      <w:pPr>
        <w:pStyle w:val="a0"/>
      </w:pPr>
      <w:r w:rsidRPr="00A538F5">
        <w:t xml:space="preserve">Экспорт разработки и резервное копирование: разработанная конфигурация учетной системы должна сохраняться и транслироваться в виде стандартного файла конфигурации с </w:t>
      </w:r>
      <w:r w:rsidRPr="00A538F5">
        <w:t>расширением</w:t>
      </w:r>
      <w:r w:rsidR="00047398" w:rsidRPr="00047398">
        <w:t xml:space="preserve"> </w:t>
      </w:r>
      <w:r w:rsidRPr="00A538F5">
        <w:t>.</w:t>
      </w:r>
      <w:r w:rsidRPr="00A538F5">
        <w:t>cf. Резервные копии базы данных должны выгружаться в файл формата .dt;</w:t>
      </w:r>
    </w:p>
    <w:p w14:paraId="7428376A" w14:textId="77777777" w:rsidR="00A538F5" w:rsidRPr="00A538F5" w:rsidRDefault="00A538F5" w:rsidP="00A538F5">
      <w:pPr>
        <w:pStyle w:val="a0"/>
      </w:pPr>
      <w:r w:rsidRPr="00A538F5">
        <w:t>Макеты аналитической отчетности: внутренняя структура схемы компоновки данных (СКД) для аналитических отчетов по загрузке залов и выручке должна храниться во встроенном XML-совместимом формате внутри макетов объектов метаданных;</w:t>
      </w:r>
    </w:p>
    <w:p w14:paraId="360DC5C5" w14:textId="1C54C3F7" w:rsidR="00860484" w:rsidRPr="00A538F5" w:rsidRDefault="00A538F5" w:rsidP="00A538F5">
      <w:pPr>
        <w:pStyle w:val="a0"/>
      </w:pPr>
      <w:r w:rsidRPr="00A538F5">
        <w:t>Формат обмена данными с CRM: информационное взаимодействие и передача структурированных данных между конфигурацией 1С и веб-сервером Битрикс24 через REST API должны осуществляться в текстовом формате обмена данными JSON.</w:t>
      </w:r>
    </w:p>
    <w:p w14:paraId="6524629E" w14:textId="6B1B913F" w:rsidR="00AD3C4A" w:rsidRDefault="008239DB" w:rsidP="004D7906">
      <w:pPr>
        <w:pStyle w:val="4"/>
      </w:pPr>
      <w:r>
        <w:t>Требования к лингвистическому обеспечению</w:t>
      </w:r>
    </w:p>
    <w:p w14:paraId="0AB2A23B" w14:textId="77777777" w:rsidR="00F60625" w:rsidRPr="00F60625" w:rsidRDefault="00F60625" w:rsidP="00F60625">
      <w:pPr>
        <w:pStyle w:val="aff0"/>
      </w:pPr>
      <w:r w:rsidRPr="00F60625">
        <w:t>Основным языком взаимодействия пользователя с мобильным приложением является русский язык. Это подразумевает следующее:</w:t>
      </w:r>
    </w:p>
    <w:p w14:paraId="02067399" w14:textId="707BF6F7" w:rsidR="00F60625" w:rsidRPr="00F60625" w:rsidRDefault="00F60625" w:rsidP="00F60625">
      <w:pPr>
        <w:pStyle w:val="a0"/>
      </w:pPr>
      <w:r w:rsidRPr="00F60625">
        <w:t>графический интерфейс пользователя: навигационные элементы, кнопки управления, формы ввода, категории статусов, наименования достижений и системные уведомления должны быть полностью локализованы на русский язык;</w:t>
      </w:r>
    </w:p>
    <w:p w14:paraId="4C8D76F8" w14:textId="0604DEB4" w:rsidR="00F60625" w:rsidRPr="00F60625" w:rsidRDefault="00F60625" w:rsidP="00F60625">
      <w:pPr>
        <w:pStyle w:val="a0"/>
      </w:pPr>
      <w:r w:rsidRPr="00F60625">
        <w:lastRenderedPageBreak/>
        <w:t>поисковый модуль и метаданные: система должна поддерживать ввод поисковых запросов как на русском, так и на английском языке</w:t>
      </w:r>
      <w:r>
        <w:t xml:space="preserve">, </w:t>
      </w:r>
      <w:r w:rsidRPr="00F60625">
        <w:t>при этом справочные метаданные, получаемые из внешнего ресурса (RAWG API), могут отображаться на языке оригинала;</w:t>
      </w:r>
    </w:p>
    <w:p w14:paraId="6A19DF63" w14:textId="2709BDD4" w:rsidR="00F60625" w:rsidRPr="00F60625" w:rsidRDefault="00F60625" w:rsidP="00F60625">
      <w:pPr>
        <w:pStyle w:val="a0"/>
      </w:pPr>
      <w:r w:rsidRPr="00F60625">
        <w:t>выходные аналитические материалы: графическая карточка итогов, наименования метрик, диаграммы и текстовые отчеты должны формироваться на русском языке;</w:t>
      </w:r>
    </w:p>
    <w:p w14:paraId="69F5E726" w14:textId="5EBE5B43" w:rsidR="0078363E" w:rsidRPr="00F60625" w:rsidRDefault="00F60625" w:rsidP="00F60625">
      <w:pPr>
        <w:pStyle w:val="a0"/>
      </w:pPr>
      <w:r w:rsidRPr="00F60625">
        <w:t>справочная информация: приветственные экраны, всплывающие подсказки к фичам и пользовательская документация должны быть составлены на русском языке.</w:t>
      </w:r>
    </w:p>
    <w:p w14:paraId="02ABA6DD" w14:textId="19DA0FD9" w:rsidR="008239DB" w:rsidRDefault="004A0E13" w:rsidP="004A0E13">
      <w:pPr>
        <w:pStyle w:val="3"/>
      </w:pPr>
      <w:bookmarkStart w:id="28" w:name="_Toc241145743"/>
      <w:r>
        <w:t>Требования к метрологическому обеспечению</w:t>
      </w:r>
      <w:bookmarkEnd w:id="28"/>
    </w:p>
    <w:p w14:paraId="5D9EB3EC" w14:textId="57752471" w:rsidR="00861097" w:rsidRPr="00861097" w:rsidRDefault="00861097" w:rsidP="00861097">
      <w:r w:rsidRPr="00291421">
        <w:t>Требование к метрологическому обеспечению не предъявляются.</w:t>
      </w:r>
    </w:p>
    <w:p w14:paraId="25230B1D" w14:textId="48F820A5" w:rsidR="004A0E13" w:rsidRDefault="004A0E13" w:rsidP="009730DA">
      <w:pPr>
        <w:pStyle w:val="3"/>
      </w:pPr>
      <w:bookmarkStart w:id="29" w:name="_Toc241145744"/>
      <w:r>
        <w:t>Требования к техническому обеспечению</w:t>
      </w:r>
      <w:bookmarkEnd w:id="29"/>
    </w:p>
    <w:p w14:paraId="522FB211" w14:textId="48228AF4" w:rsidR="00277601" w:rsidRPr="00277601" w:rsidRDefault="00277601" w:rsidP="00277601">
      <w:pPr>
        <w:pStyle w:val="aff0"/>
      </w:pPr>
      <w:r w:rsidRPr="00277601">
        <w:t>Техническое обеспечение рабочих мес</w:t>
      </w:r>
      <w:r w:rsidR="007A28B8">
        <w:t>т</w:t>
      </w:r>
      <w:r w:rsidRPr="00277601">
        <w:t xml:space="preserve"> для эксплуатации разрабатываемой информационной системы должно соответствовать следующим требованиям:</w:t>
      </w:r>
    </w:p>
    <w:p w14:paraId="0ACF0D8C" w14:textId="14F33A99" w:rsidR="00277601" w:rsidRPr="00277601" w:rsidRDefault="00277601" w:rsidP="00277601">
      <w:pPr>
        <w:pStyle w:val="a0"/>
      </w:pPr>
      <w:r w:rsidRPr="00277601">
        <w:t>Процессор: с тактовой частотой не менее 2.4 ГГц;</w:t>
      </w:r>
    </w:p>
    <w:p w14:paraId="44475F65" w14:textId="23F5C373" w:rsidR="00277601" w:rsidRPr="00277601" w:rsidRDefault="00277601" w:rsidP="00277601">
      <w:pPr>
        <w:pStyle w:val="a0"/>
      </w:pPr>
      <w:r w:rsidRPr="00277601">
        <w:t xml:space="preserve">Оперативная память: объемом не менее </w:t>
      </w:r>
      <w:r w:rsidR="007A28B8">
        <w:t xml:space="preserve">4 </w:t>
      </w:r>
      <w:r w:rsidRPr="00277601">
        <w:t>ГБ;</w:t>
      </w:r>
    </w:p>
    <w:p w14:paraId="01236DA0" w14:textId="4871FC6B" w:rsidR="00277601" w:rsidRPr="00277601" w:rsidRDefault="00277601" w:rsidP="00277601">
      <w:pPr>
        <w:pStyle w:val="a0"/>
      </w:pPr>
      <w:r w:rsidRPr="00277601">
        <w:t>Свободное дисковое пространство: не менее 10 ГБ на локальном накопителе для размещения файлов информационной базы, кэширования интерфейса и обеспечения высокой скорости записи при проведении учетных документов;</w:t>
      </w:r>
    </w:p>
    <w:p w14:paraId="473154FD" w14:textId="4A97AF78" w:rsidR="00277601" w:rsidRPr="00277601" w:rsidRDefault="00277601" w:rsidP="00277601">
      <w:pPr>
        <w:pStyle w:val="a0"/>
      </w:pPr>
      <w:r w:rsidRPr="00277601">
        <w:t>Сетевое оборудование: наличие сетевого адаптера и стабильного подключения к сети Интернет со скоростью не менее 10 Мбит/с;</w:t>
      </w:r>
    </w:p>
    <w:p w14:paraId="4A963ACA" w14:textId="797E73C2" w:rsidR="00277601" w:rsidRPr="00277601" w:rsidRDefault="00277601" w:rsidP="00277601">
      <w:pPr>
        <w:pStyle w:val="a0"/>
      </w:pPr>
      <w:r w:rsidRPr="00277601">
        <w:t xml:space="preserve">Видеоподсистема и дисплей: монитор с разрешением не менее </w:t>
      </w:r>
      <w:r w:rsidR="007A28B8">
        <w:t>1280</w:t>
      </w:r>
      <w:r w:rsidR="007A28B8">
        <w:rPr>
          <w:lang w:val="en-US"/>
        </w:rPr>
        <w:t>x</w:t>
      </w:r>
      <w:r w:rsidR="007A28B8" w:rsidRPr="007A28B8">
        <w:t>1024</w:t>
      </w:r>
      <w:r w:rsidRPr="00277601">
        <w:t xml:space="preserve"> пикселей для корректного, пропорционального и эргономичного отображения интерактивной графической схемы загрузки игрового зала, расписания бронирований и многострочных табличных документов;</w:t>
      </w:r>
    </w:p>
    <w:p w14:paraId="005A2443" w14:textId="032BD6B0" w:rsidR="00277601" w:rsidRPr="00277601" w:rsidRDefault="00277601" w:rsidP="00277601">
      <w:pPr>
        <w:pStyle w:val="a0"/>
      </w:pPr>
      <w:r w:rsidRPr="00277601">
        <w:t>Устройства ввода и периферия: стандартная клавиатура и мышь для управления интерфейсом. Опционально для рабочего места кассира: наличие сканера и чекового принтера.</w:t>
      </w:r>
    </w:p>
    <w:p w14:paraId="01C14788" w14:textId="5CCFD28D" w:rsidR="004323D8" w:rsidRDefault="00645BED" w:rsidP="004323D8">
      <w:pPr>
        <w:pStyle w:val="2"/>
      </w:pPr>
      <w:bookmarkStart w:id="30" w:name="_Toc241145745"/>
      <w:r>
        <w:t>Требования к надежности</w:t>
      </w:r>
      <w:bookmarkEnd w:id="30"/>
    </w:p>
    <w:p w14:paraId="775EE7A3" w14:textId="77777777" w:rsidR="00791447" w:rsidRPr="00791447" w:rsidRDefault="00791447" w:rsidP="00791447">
      <w:pPr>
        <w:pStyle w:val="NORMALTEXT"/>
      </w:pPr>
      <w:r w:rsidRPr="00791447">
        <w:t>Надежность информационной системы управления игровым сервисом должна обеспечиваться следующими решениями:</w:t>
      </w:r>
    </w:p>
    <w:p w14:paraId="0EE959D8" w14:textId="759C3DCA" w:rsidR="00791447" w:rsidRPr="00791447" w:rsidRDefault="00791447" w:rsidP="00791447">
      <w:pPr>
        <w:pStyle w:val="a0"/>
      </w:pPr>
      <w:r w:rsidRPr="00791447">
        <w:t>Регулярным созданием резервных копий: систематическое выполнение резервного копирования файлов информационной базы платформы «1С:Предприятие 8.3» в автоматическом режиме для предотвращения потери данных о продажах, истории бронирований и балансах клиентов в случае непредвиденных сбоев оборудования;</w:t>
      </w:r>
    </w:p>
    <w:p w14:paraId="2928703D" w14:textId="29CD3688" w:rsidR="00791447" w:rsidRPr="00791447" w:rsidRDefault="00791447" w:rsidP="00791447">
      <w:pPr>
        <w:pStyle w:val="a0"/>
      </w:pPr>
      <w:r w:rsidRPr="00791447">
        <w:lastRenderedPageBreak/>
        <w:t>Программным контролем входных данных: осуществление строгой валидации параметров, вводимых администратором или клиентом на уровне управляемых форм. Система должна блокировать логически невозможные операции;</w:t>
      </w:r>
    </w:p>
    <w:p w14:paraId="0F66938E" w14:textId="43D819E6" w:rsidR="00791447" w:rsidRPr="00791447" w:rsidRDefault="00791447" w:rsidP="00791447">
      <w:pPr>
        <w:pStyle w:val="a0"/>
      </w:pPr>
      <w:r w:rsidRPr="00791447">
        <w:t>Обеспечением ссылочной и транзакционной целостности: использование встроенных механизмов платформы для контроля остатков и строгий запрет на непосредственное удаление элементов справочников, которые уже задействованы в проведенных учетных документах;</w:t>
      </w:r>
    </w:p>
    <w:p w14:paraId="23448EE4" w14:textId="0C9E9D8B" w:rsidR="00582542" w:rsidRPr="00791447" w:rsidRDefault="00791447" w:rsidP="00791447">
      <w:pPr>
        <w:pStyle w:val="a0"/>
      </w:pPr>
      <w:r w:rsidRPr="00791447">
        <w:t>Отказоустойчивостью интеграционного обмена: наличие программной обработки сетевых исключений и тайм-аутов при обмене данными с CRM Битрикс24 через REST API. При кратковременном обрыве связи система должна продолжать бесперебойный расчет текущих сессий в локальном режиме с последующей синхронизацией данных после восстановления соединения.</w:t>
      </w:r>
    </w:p>
    <w:p w14:paraId="7F640B47" w14:textId="05D8E79C" w:rsidR="00645BED" w:rsidRDefault="00645BED" w:rsidP="00645BED">
      <w:pPr>
        <w:pStyle w:val="2"/>
      </w:pPr>
      <w:bookmarkStart w:id="31" w:name="_Toc241145746"/>
      <w:r>
        <w:t>Требования к безопасности</w:t>
      </w:r>
      <w:bookmarkEnd w:id="31"/>
    </w:p>
    <w:p w14:paraId="48F0F12E" w14:textId="77777777" w:rsidR="00417614" w:rsidRPr="00417614" w:rsidRDefault="00417614" w:rsidP="00417614">
      <w:pPr>
        <w:pStyle w:val="NORMALTEXT"/>
      </w:pPr>
      <w:r w:rsidRPr="00417614">
        <w:t>В отношении требований к информационной безопасности, итоговый программный продукт должен быть защищен от вредоносного программного обеспечения и вирусов на уровне операционной системы и аппаратной среды функционирования. К тому же данная информационная система должна соответствовать всем применимым законам и регулятивным требованиям, включая законы об авторских правах.</w:t>
      </w:r>
    </w:p>
    <w:p w14:paraId="5E614A80" w14:textId="77777777" w:rsidR="00417614" w:rsidRPr="00417614" w:rsidRDefault="00417614" w:rsidP="00417614">
      <w:pPr>
        <w:pStyle w:val="NORMALTEXT"/>
      </w:pPr>
      <w:r w:rsidRPr="00417614">
        <w:t>Учитывая специфику информационной системы управления игровым сервисом, дополнительно должны соблюдаться следующие требования:</w:t>
      </w:r>
    </w:p>
    <w:p w14:paraId="5573F3B4" w14:textId="29D9059E" w:rsidR="00417614" w:rsidRPr="00417614" w:rsidRDefault="00417614" w:rsidP="00417614">
      <w:pPr>
        <w:pStyle w:val="a0"/>
      </w:pPr>
      <w:r w:rsidRPr="00417614">
        <w:t>Защита персональных данных: сбор, обработка и хранение контактной информации клиентов должны осуществляться в строгом соответствии с Федеральным законом</w:t>
      </w:r>
      <w:r>
        <w:t xml:space="preserve"> 152-ФЗ</w:t>
      </w:r>
      <w:r w:rsidRPr="00417614">
        <w:t xml:space="preserve"> «О персональных данных»;</w:t>
      </w:r>
    </w:p>
    <w:p w14:paraId="5C592D1C" w14:textId="1462CA11" w:rsidR="00417614" w:rsidRPr="00417614" w:rsidRDefault="00417614" w:rsidP="00417614">
      <w:pPr>
        <w:pStyle w:val="a0"/>
      </w:pPr>
      <w:r w:rsidRPr="00417614">
        <w:t>Разграничение прав доступа: доступ к системе должен предоставляться только после прохождения процедуры идентификации и аутентификации. В системе должно быть реализовано ролевое разграничение прав доступа (RLS), исключающее несанкционированный просмотр кассирами или администраторами управленческой и финансовой отчетности, предназначенной для руководителя;</w:t>
      </w:r>
    </w:p>
    <w:p w14:paraId="54A5A53D" w14:textId="2FB7FB95" w:rsidR="001E4FE1" w:rsidRPr="00417614" w:rsidRDefault="00417614" w:rsidP="00417614">
      <w:pPr>
        <w:pStyle w:val="a0"/>
      </w:pPr>
      <w:r w:rsidRPr="00417614">
        <w:t>Безопасность интеграционного обмена: передача данных между платформой «1С:Предприятие» и CRM-системой «Битрикс24» через REST API должна осуществляться по защищенным каналам связи с использованием токенов авторизации для предотвращения перехвата коммерческой информации.</w:t>
      </w:r>
    </w:p>
    <w:p w14:paraId="32C4A45D" w14:textId="7E88C459" w:rsidR="007A3137" w:rsidRDefault="007A3137" w:rsidP="007A3137">
      <w:pPr>
        <w:pStyle w:val="2"/>
      </w:pPr>
      <w:bookmarkStart w:id="32" w:name="_Toc241145747"/>
      <w:r>
        <w:lastRenderedPageBreak/>
        <w:t>Требования к патентной чистоте</w:t>
      </w:r>
      <w:bookmarkEnd w:id="32"/>
    </w:p>
    <w:p w14:paraId="5AF213B6" w14:textId="6E3FD40E" w:rsidR="00417614" w:rsidRPr="00417614" w:rsidRDefault="00417614" w:rsidP="00417614">
      <w:pPr>
        <w:pStyle w:val="NORMALTEXT"/>
      </w:pPr>
      <w:r w:rsidRPr="00417614">
        <w:t>При разработке информационной системы управления игровым сервисом должны строго соблюдаться требования патентной чистоты и авторских пра</w:t>
      </w:r>
      <w:r w:rsidR="00954F03">
        <w:t>в</w:t>
      </w:r>
      <w:r w:rsidRPr="00417614">
        <w:t>:</w:t>
      </w:r>
    </w:p>
    <w:p w14:paraId="13EB15DF" w14:textId="77777777" w:rsidR="00417614" w:rsidRPr="00417614" w:rsidRDefault="00417614" w:rsidP="00417614">
      <w:pPr>
        <w:pStyle w:val="a0"/>
        <w:rPr>
          <w:lang w:eastAsia="zh-CN"/>
        </w:rPr>
      </w:pPr>
      <w:r w:rsidRPr="00417614">
        <w:rPr>
          <w:lang w:eastAsia="zh-CN"/>
        </w:rPr>
        <w:t>Использование платформы: разработка конфигурации должна вестись исключительно с использованием штатных средств программирования, встроенного языка и конфигуратора платформы «1С:Предприятие 8.3», исключительные права на которые принадлежат фирме «1С»;</w:t>
      </w:r>
    </w:p>
    <w:p w14:paraId="3CB2D3F2" w14:textId="77777777" w:rsidR="00417614" w:rsidRPr="00417614" w:rsidRDefault="00417614" w:rsidP="00417614">
      <w:pPr>
        <w:pStyle w:val="a0"/>
        <w:rPr>
          <w:lang w:eastAsia="zh-CN"/>
        </w:rPr>
      </w:pPr>
      <w:r w:rsidRPr="00417614">
        <w:rPr>
          <w:lang w:eastAsia="zh-CN"/>
        </w:rPr>
        <w:t>Запрет стороннего лицензионного кода: использование сторонних программных компонентов, библиотек, плагинов или программного кода сторонних авторов, защищенных коммерческими лицензиями, без соответствующего разрешения правообладателей не допускается;</w:t>
      </w:r>
    </w:p>
    <w:p w14:paraId="3379ACC7" w14:textId="246C742B" w:rsidR="00417614" w:rsidRPr="00417614" w:rsidRDefault="00417614" w:rsidP="00417614">
      <w:pPr>
        <w:pStyle w:val="a0"/>
        <w:rPr>
          <w:lang w:eastAsia="zh-CN"/>
        </w:rPr>
      </w:pPr>
      <w:r w:rsidRPr="00417614">
        <w:rPr>
          <w:lang w:eastAsia="zh-CN"/>
        </w:rPr>
        <w:t>Открытые стандарты интеграции: информационное взаимодействие с CRM-системой Битрикс24 должно строиться на основе открытых и общедоступных протоколов передачи данных и форматов, не нарушающих патентных прав третьих лиц;</w:t>
      </w:r>
    </w:p>
    <w:p w14:paraId="6B1F5936" w14:textId="6C96870E" w:rsidR="005D77BC" w:rsidRPr="00D023DE" w:rsidRDefault="00417614" w:rsidP="00417614">
      <w:pPr>
        <w:pStyle w:val="a0"/>
        <w:rPr>
          <w:lang w:eastAsia="zh-CN"/>
        </w:rPr>
      </w:pPr>
      <w:r w:rsidRPr="00417614">
        <w:rPr>
          <w:lang w:eastAsia="zh-CN"/>
        </w:rPr>
        <w:t>Авторские права на графику и интерфейс: все графические элементы управляемых форм должны быть либо созданы самостоятельно, либо соответствовать лицензиям на свободное использование.</w:t>
      </w:r>
    </w:p>
    <w:p w14:paraId="3BF80742" w14:textId="75EE6F6F" w:rsidR="003A546E" w:rsidRDefault="003A546E" w:rsidP="003A546E">
      <w:pPr>
        <w:pStyle w:val="2"/>
      </w:pPr>
      <w:bookmarkStart w:id="33" w:name="_Toc241145748"/>
      <w:r>
        <w:t>Требования к перспективам развития</w:t>
      </w:r>
      <w:bookmarkEnd w:id="33"/>
    </w:p>
    <w:p w14:paraId="5FA0744A" w14:textId="77777777" w:rsidR="00954F03" w:rsidRPr="00954F03" w:rsidRDefault="00954F03" w:rsidP="00954F03">
      <w:pPr>
        <w:pStyle w:val="NORMALTEXT"/>
      </w:pPr>
      <w:r w:rsidRPr="00954F03">
        <w:t>В качестве перспектив дальнейшего развития разработанной информационной системы управления игровым сервисом предусматриваются следующие возможности:</w:t>
      </w:r>
    </w:p>
    <w:p w14:paraId="299A1AB8" w14:textId="77777777" w:rsidR="00954F03" w:rsidRPr="00954F03" w:rsidRDefault="00954F03" w:rsidP="00954F03">
      <w:pPr>
        <w:pStyle w:val="a0"/>
      </w:pPr>
      <w:r w:rsidRPr="00954F03">
        <w:t>Расширение каналов взаимодействия и самообслуживания: подключение модулей эквайринга для онлайн-оплаты через Систему быстрых платежей (СБП) по QR-коду, а также интеграция с Telegram-ботом или мобильным приложением для самостоятельного выбора мест и бронирования ПК клиентами без участия администратора;</w:t>
      </w:r>
    </w:p>
    <w:p w14:paraId="17FFC489" w14:textId="4C922572" w:rsidR="00954F03" w:rsidRPr="00954F03" w:rsidRDefault="00954F03" w:rsidP="00954F03">
      <w:pPr>
        <w:pStyle w:val="a0"/>
      </w:pPr>
      <w:r w:rsidRPr="00954F03">
        <w:t>Автоматизация аппаратного управления рабочими станциями: внедрение сетевых управляющих протоколов для автоматической блокировки экранов и отключения питания игровых ПК сразу по завершении оплаченной сессии;</w:t>
      </w:r>
    </w:p>
    <w:p w14:paraId="4A237E61" w14:textId="2635C729" w:rsidR="00954F03" w:rsidRPr="00954F03" w:rsidRDefault="00954F03" w:rsidP="00954F03">
      <w:pPr>
        <w:pStyle w:val="a0"/>
      </w:pPr>
      <w:r w:rsidRPr="00954F03">
        <w:t>Внедрение алгоритмов динамического ценообразования: развитие подсистемы тарификации за счет автоматического изменения стоимости часа в зависимости от текущей загрузки залов, дней недели и праздничных дней;</w:t>
      </w:r>
    </w:p>
    <w:p w14:paraId="7126CEBA" w14:textId="6D6F346D" w:rsidR="00543D5B" w:rsidRPr="00954F03" w:rsidRDefault="00954F03" w:rsidP="00954F03">
      <w:pPr>
        <w:pStyle w:val="a0"/>
      </w:pPr>
      <w:r w:rsidRPr="00954F03">
        <w:t>Развитие подсистемы интеллектуальной аналитики: модернизация аналитических отчетов СКД с добавлением дашбордов и визуальных тепловых карт загрузки компьютерных зон, позволяющих прогнозировать пиковые нагрузки и оптимизировать график работы смен.</w:t>
      </w:r>
    </w:p>
    <w:p w14:paraId="7B2062F0" w14:textId="019F5EF0" w:rsidR="00127A5A" w:rsidRDefault="00127A5A" w:rsidP="00127A5A">
      <w:pPr>
        <w:pStyle w:val="1"/>
      </w:pPr>
      <w:bookmarkStart w:id="34" w:name="_Toc241145749"/>
      <w:r>
        <w:lastRenderedPageBreak/>
        <w:t>Состав и содержание работ</w:t>
      </w:r>
      <w:bookmarkEnd w:id="34"/>
    </w:p>
    <w:p w14:paraId="5A09C57F" w14:textId="67133800" w:rsidR="00F607FF" w:rsidRDefault="00F607FF" w:rsidP="00F607FF">
      <w:r>
        <w:t>Состав и содержание работы над проектом представлен в таблице 1.</w:t>
      </w:r>
    </w:p>
    <w:p w14:paraId="67584851" w14:textId="50BF43EF" w:rsidR="00F607FF" w:rsidRPr="00F607FF" w:rsidRDefault="00F607FF" w:rsidP="00F607FF">
      <w:pPr>
        <w:pStyle w:val="vgutTableName"/>
      </w:pPr>
      <w:r w:rsidRPr="003B364C">
        <w:t>Таблица 1 – Состав и содержание при работе над проектом</w:t>
      </w:r>
      <w:r>
        <w:t>.</w:t>
      </w:r>
    </w:p>
    <w:tbl>
      <w:tblPr>
        <w:tblStyle w:val="ac"/>
        <w:tblW w:w="10195" w:type="dxa"/>
        <w:tblLook w:val="04A0" w:firstRow="1" w:lastRow="0" w:firstColumn="1" w:lastColumn="0" w:noHBand="0" w:noVBand="1"/>
      </w:tblPr>
      <w:tblGrid>
        <w:gridCol w:w="458"/>
        <w:gridCol w:w="3567"/>
        <w:gridCol w:w="1490"/>
        <w:gridCol w:w="2417"/>
        <w:gridCol w:w="2263"/>
      </w:tblGrid>
      <w:tr w:rsidR="000B77C0" w14:paraId="4658D386" w14:textId="77777777" w:rsidTr="0012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8" w:type="dxa"/>
          </w:tcPr>
          <w:p w14:paraId="38D4AA2A" w14:textId="28AF9291" w:rsidR="000B77C0" w:rsidRPr="00973B39" w:rsidRDefault="00582542" w:rsidP="00973B39">
            <w:pPr>
              <w:pStyle w:val="vgutTableName"/>
              <w:jc w:val="center"/>
              <w:rPr>
                <w:b/>
                <w:bCs/>
              </w:rPr>
            </w:pPr>
            <w:r w:rsidRPr="00973B39">
              <w:rPr>
                <w:b/>
                <w:bCs/>
              </w:rPr>
              <w:t>№</w:t>
            </w:r>
          </w:p>
        </w:tc>
        <w:tc>
          <w:tcPr>
            <w:tcW w:w="3567" w:type="dxa"/>
          </w:tcPr>
          <w:p w14:paraId="5190D88F" w14:textId="51026C59" w:rsidR="000B77C0" w:rsidRPr="00973B39" w:rsidRDefault="000B77C0" w:rsidP="00973B39">
            <w:pPr>
              <w:pStyle w:val="vgutTableName"/>
              <w:jc w:val="center"/>
              <w:rPr>
                <w:b/>
                <w:bCs/>
              </w:rPr>
            </w:pPr>
            <w:r w:rsidRPr="00973B39">
              <w:rPr>
                <w:b/>
                <w:bCs/>
              </w:rPr>
              <w:t>Название пункта</w:t>
            </w:r>
          </w:p>
        </w:tc>
        <w:tc>
          <w:tcPr>
            <w:tcW w:w="1490" w:type="dxa"/>
          </w:tcPr>
          <w:p w14:paraId="3CD0D4D8" w14:textId="208D8373" w:rsidR="000B77C0" w:rsidRPr="00973B39" w:rsidRDefault="000B77C0" w:rsidP="00973B39">
            <w:pPr>
              <w:pStyle w:val="vgutTableName"/>
              <w:jc w:val="center"/>
              <w:rPr>
                <w:b/>
                <w:bCs/>
              </w:rPr>
            </w:pPr>
            <w:r w:rsidRPr="00973B39">
              <w:rPr>
                <w:b/>
                <w:bCs/>
              </w:rPr>
              <w:t>Срок</w:t>
            </w:r>
          </w:p>
        </w:tc>
        <w:tc>
          <w:tcPr>
            <w:tcW w:w="2417" w:type="dxa"/>
          </w:tcPr>
          <w:p w14:paraId="328235B7" w14:textId="3BB41015" w:rsidR="000B77C0" w:rsidRPr="00973B39" w:rsidRDefault="000B77C0" w:rsidP="00973B39">
            <w:pPr>
              <w:pStyle w:val="vgutTableName"/>
              <w:jc w:val="center"/>
              <w:rPr>
                <w:b/>
                <w:bCs/>
                <w:lang w:val="en-US"/>
              </w:rPr>
            </w:pPr>
            <w:r w:rsidRPr="00973B39">
              <w:rPr>
                <w:b/>
                <w:bCs/>
              </w:rPr>
              <w:t>Задач</w:t>
            </w:r>
            <w:r w:rsidR="00F22927" w:rsidRPr="00973B39">
              <w:rPr>
                <w:b/>
                <w:bCs/>
              </w:rPr>
              <w:t>и</w:t>
            </w:r>
          </w:p>
        </w:tc>
        <w:tc>
          <w:tcPr>
            <w:tcW w:w="2263" w:type="dxa"/>
          </w:tcPr>
          <w:p w14:paraId="48537FC0" w14:textId="058A5BE8" w:rsidR="000B77C0" w:rsidRPr="00973B39" w:rsidRDefault="000B77C0" w:rsidP="00973B39">
            <w:pPr>
              <w:pStyle w:val="vgutTableName"/>
              <w:jc w:val="center"/>
              <w:rPr>
                <w:b/>
                <w:bCs/>
              </w:rPr>
            </w:pPr>
            <w:r w:rsidRPr="00973B39">
              <w:rPr>
                <w:b/>
                <w:bCs/>
              </w:rPr>
              <w:t>Результат</w:t>
            </w:r>
          </w:p>
        </w:tc>
      </w:tr>
      <w:tr w:rsidR="000B77C0" w14:paraId="3D603BC5" w14:textId="77777777" w:rsidTr="0012754F">
        <w:tc>
          <w:tcPr>
            <w:tcW w:w="458" w:type="dxa"/>
          </w:tcPr>
          <w:p w14:paraId="58B78F4C" w14:textId="49101FC1" w:rsidR="000B77C0" w:rsidRDefault="00302C8C" w:rsidP="00973B39">
            <w:pPr>
              <w:pStyle w:val="vgutTableName"/>
            </w:pPr>
            <w:r>
              <w:t>1</w:t>
            </w:r>
          </w:p>
        </w:tc>
        <w:tc>
          <w:tcPr>
            <w:tcW w:w="3567" w:type="dxa"/>
          </w:tcPr>
          <w:p w14:paraId="15014BBA" w14:textId="3A9EB279" w:rsidR="000B77C0" w:rsidRPr="00302C8C" w:rsidRDefault="00BA10BE" w:rsidP="00973B39">
            <w:pPr>
              <w:pStyle w:val="vgutTableName"/>
            </w:pPr>
            <w:r w:rsidRPr="00BA10BE">
              <w:t>Разработка и согласование технического задания</w:t>
            </w:r>
          </w:p>
        </w:tc>
        <w:tc>
          <w:tcPr>
            <w:tcW w:w="1490" w:type="dxa"/>
          </w:tcPr>
          <w:p w14:paraId="6DC2CE5F" w14:textId="5C6463D5" w:rsidR="000B77C0" w:rsidRDefault="00BA10BE" w:rsidP="00973B39">
            <w:pPr>
              <w:pStyle w:val="vgutTableName"/>
            </w:pPr>
            <w:r w:rsidRPr="00BA10BE">
              <w:t>08.09.2026 – 21.09.2026</w:t>
            </w:r>
          </w:p>
        </w:tc>
        <w:tc>
          <w:tcPr>
            <w:tcW w:w="2417" w:type="dxa"/>
          </w:tcPr>
          <w:p w14:paraId="65740E5E" w14:textId="0C1BAE62" w:rsidR="000B77C0" w:rsidRDefault="00BA10BE" w:rsidP="00973B39">
            <w:pPr>
              <w:pStyle w:val="vgutTableName"/>
            </w:pPr>
            <w:r w:rsidRPr="00BA10BE">
              <w:t>Анализ предметной области игрового центра,</w:t>
            </w:r>
            <w:r>
              <w:t xml:space="preserve"> </w:t>
            </w:r>
            <w:r w:rsidRPr="00BA10BE">
              <w:t>формализация требований и согласование ТЗ.</w:t>
            </w:r>
          </w:p>
        </w:tc>
        <w:tc>
          <w:tcPr>
            <w:tcW w:w="2263" w:type="dxa"/>
          </w:tcPr>
          <w:p w14:paraId="30580FBB" w14:textId="13C4A85A" w:rsidR="000B77C0" w:rsidRDefault="00BA10BE" w:rsidP="50101FA3">
            <w:pPr>
              <w:pStyle w:val="vgutTableName"/>
            </w:pPr>
            <w:r w:rsidRPr="00BA10BE">
              <w:t>Утвержденное Техническое задание (ТЗ)</w:t>
            </w:r>
          </w:p>
        </w:tc>
      </w:tr>
      <w:tr w:rsidR="000B77C0" w14:paraId="1C778E2A" w14:textId="77777777" w:rsidTr="0012754F">
        <w:tc>
          <w:tcPr>
            <w:tcW w:w="458" w:type="dxa"/>
          </w:tcPr>
          <w:p w14:paraId="2FE1CF4E" w14:textId="0A9F007D" w:rsidR="000B77C0" w:rsidRDefault="00302C8C" w:rsidP="00973B39">
            <w:pPr>
              <w:pStyle w:val="vgutTableName"/>
            </w:pPr>
            <w:r>
              <w:t>2</w:t>
            </w:r>
          </w:p>
        </w:tc>
        <w:tc>
          <w:tcPr>
            <w:tcW w:w="3567" w:type="dxa"/>
          </w:tcPr>
          <w:p w14:paraId="04DABBE8" w14:textId="0DEC49AE" w:rsidR="000B77C0" w:rsidRDefault="00BA10BE" w:rsidP="00973B39">
            <w:pPr>
              <w:pStyle w:val="vgutTableName"/>
            </w:pPr>
            <w:r w:rsidRPr="00BA10BE">
              <w:t>Настройка рабочего окружения и проектирование</w:t>
            </w:r>
          </w:p>
        </w:tc>
        <w:tc>
          <w:tcPr>
            <w:tcW w:w="1490" w:type="dxa"/>
          </w:tcPr>
          <w:p w14:paraId="56675B38" w14:textId="2132D993" w:rsidR="000B77C0" w:rsidRDefault="00BA10BE" w:rsidP="00973B39">
            <w:pPr>
              <w:pStyle w:val="vgutTableName"/>
            </w:pPr>
            <w:r w:rsidRPr="00BA10BE">
              <w:t>21.09.2026 – 01.10.2026</w:t>
            </w:r>
          </w:p>
        </w:tc>
        <w:tc>
          <w:tcPr>
            <w:tcW w:w="2417" w:type="dxa"/>
          </w:tcPr>
          <w:p w14:paraId="56234610" w14:textId="680AA8CF" w:rsidR="000B77C0" w:rsidRDefault="00BA10BE" w:rsidP="50101FA3">
            <w:pPr>
              <w:pStyle w:val="vgutTableName"/>
            </w:pPr>
            <w:r w:rsidRPr="00BA10BE">
              <w:t>Развертывание чистой ИБ на платформе «1</w:t>
            </w:r>
            <w:r w:rsidRPr="00BA10BE">
              <w:t>С: Предприятие</w:t>
            </w:r>
            <w:r w:rsidRPr="00BA10BE">
              <w:t xml:space="preserve"> 8.3», проектирование структуры справочников, документов, регистров сведений/накопления и подготовка REST API в Битрикс24.</w:t>
            </w:r>
          </w:p>
        </w:tc>
        <w:tc>
          <w:tcPr>
            <w:tcW w:w="2263" w:type="dxa"/>
          </w:tcPr>
          <w:p w14:paraId="2243C209" w14:textId="3798808D" w:rsidR="000B77C0" w:rsidRDefault="00BA10BE" w:rsidP="00973B39">
            <w:pPr>
              <w:pStyle w:val="vgutTableName"/>
            </w:pPr>
            <w:r w:rsidRPr="00BA10BE">
              <w:t>Настроенная среда разработки и спроектированная архитектура БД</w:t>
            </w:r>
          </w:p>
        </w:tc>
      </w:tr>
      <w:tr w:rsidR="00302C8C" w14:paraId="596CD5C4" w14:textId="77777777" w:rsidTr="0012754F">
        <w:tc>
          <w:tcPr>
            <w:tcW w:w="458" w:type="dxa"/>
          </w:tcPr>
          <w:p w14:paraId="2F3C569F" w14:textId="225067B4" w:rsidR="00302C8C" w:rsidRDefault="00302C8C" w:rsidP="00973B39">
            <w:pPr>
              <w:pStyle w:val="vgutTableName"/>
            </w:pPr>
            <w:r>
              <w:t>3</w:t>
            </w:r>
          </w:p>
        </w:tc>
        <w:tc>
          <w:tcPr>
            <w:tcW w:w="3567" w:type="dxa"/>
          </w:tcPr>
          <w:p w14:paraId="38D3E11D" w14:textId="53F4F524" w:rsidR="00302C8C" w:rsidRDefault="00BA10BE" w:rsidP="00973B39">
            <w:pPr>
              <w:pStyle w:val="vgutTableName"/>
            </w:pPr>
            <w:r w:rsidRPr="00BA10BE">
              <w:t>Программная реализация конфигурации и интеграции</w:t>
            </w:r>
          </w:p>
        </w:tc>
        <w:tc>
          <w:tcPr>
            <w:tcW w:w="1490" w:type="dxa"/>
          </w:tcPr>
          <w:p w14:paraId="336FD6B9" w14:textId="29B34FAD" w:rsidR="00302C8C" w:rsidRPr="00086FE8" w:rsidRDefault="00BA10BE" w:rsidP="00973B39">
            <w:pPr>
              <w:pStyle w:val="vgutTableName"/>
              <w:rPr>
                <w:lang w:val="en-US"/>
              </w:rPr>
            </w:pPr>
            <w:r>
              <w:t>01</w:t>
            </w:r>
            <w:r w:rsidR="00973B39">
              <w:t>.</w:t>
            </w:r>
            <w:r w:rsidR="00086FE8">
              <w:rPr>
                <w:rFonts w:eastAsia="SimSun" w:hint="eastAsia"/>
                <w:lang w:eastAsia="zh-CN"/>
              </w:rPr>
              <w:t>10</w:t>
            </w:r>
            <w:r w:rsidR="00973B39">
              <w:t>.202</w:t>
            </w:r>
            <w:r w:rsidR="00086FE8">
              <w:rPr>
                <w:lang w:val="en-US"/>
              </w:rPr>
              <w:t>6</w:t>
            </w:r>
            <w:r w:rsidR="00973B39">
              <w:t xml:space="preserve"> – </w:t>
            </w:r>
            <w:r>
              <w:t>05</w:t>
            </w:r>
            <w:r w:rsidR="00973B39">
              <w:t>.</w:t>
            </w:r>
            <w:r w:rsidR="0053235A">
              <w:t>1</w:t>
            </w:r>
            <w:r w:rsidR="00086FE8">
              <w:rPr>
                <w:lang w:val="en-US"/>
              </w:rPr>
              <w:t>1</w:t>
            </w:r>
            <w:r w:rsidR="0053235A">
              <w:t>.</w:t>
            </w:r>
            <w:r w:rsidR="00973B39">
              <w:t>202</w:t>
            </w:r>
            <w:r w:rsidR="00086FE8">
              <w:rPr>
                <w:lang w:val="en-US"/>
              </w:rPr>
              <w:t>6</w:t>
            </w:r>
          </w:p>
        </w:tc>
        <w:tc>
          <w:tcPr>
            <w:tcW w:w="2417" w:type="dxa"/>
          </w:tcPr>
          <w:p w14:paraId="648D5218" w14:textId="51E65E2C" w:rsidR="00302C8C" w:rsidRDefault="00BA10BE" w:rsidP="00973B39">
            <w:pPr>
              <w:pStyle w:val="vgutTableName"/>
            </w:pPr>
            <w:r w:rsidRPr="00BA10BE">
              <w:t>Разработка модулей учета залов и ПК, тарификации сессий, списания товаров бара, алгоритмов RLS, отчетов СКД и REST-сервиса обмена с Битрикс24.</w:t>
            </w:r>
          </w:p>
        </w:tc>
        <w:tc>
          <w:tcPr>
            <w:tcW w:w="2263" w:type="dxa"/>
          </w:tcPr>
          <w:p w14:paraId="1C934939" w14:textId="607CB67A" w:rsidR="00302C8C" w:rsidRDefault="00BA10BE" w:rsidP="00973B39">
            <w:pPr>
              <w:pStyle w:val="vgutTableName"/>
            </w:pPr>
            <w:r w:rsidRPr="00BA10BE">
              <w:t>Готовая конфигурация «1</w:t>
            </w:r>
            <w:r w:rsidRPr="00BA10BE">
              <w:t>С: Предприятие</w:t>
            </w:r>
            <w:r w:rsidRPr="00BA10BE">
              <w:t xml:space="preserve"> 8.3» с модулем интеграции</w:t>
            </w:r>
          </w:p>
        </w:tc>
      </w:tr>
      <w:tr w:rsidR="00302C8C" w14:paraId="19CF5CD4" w14:textId="77777777" w:rsidTr="0012754F">
        <w:tc>
          <w:tcPr>
            <w:tcW w:w="458" w:type="dxa"/>
          </w:tcPr>
          <w:p w14:paraId="5D8D6E24" w14:textId="01A73671" w:rsidR="00302C8C" w:rsidRDefault="00302C8C" w:rsidP="00973B39">
            <w:pPr>
              <w:pStyle w:val="vgutTableName"/>
            </w:pPr>
            <w:r>
              <w:t>4</w:t>
            </w:r>
          </w:p>
        </w:tc>
        <w:tc>
          <w:tcPr>
            <w:tcW w:w="3567" w:type="dxa"/>
          </w:tcPr>
          <w:p w14:paraId="15C73632" w14:textId="0A03020D" w:rsidR="00302C8C" w:rsidRPr="00BA10BE" w:rsidRDefault="00BA10BE" w:rsidP="00973B39">
            <w:pPr>
              <w:pStyle w:val="vgutTableName"/>
              <w:rPr>
                <w:rFonts w:eastAsia="SimSun" w:hint="eastAsia"/>
                <w:lang w:eastAsia="zh-CN"/>
              </w:rPr>
            </w:pPr>
            <w:r w:rsidRPr="00BA10BE">
              <w:t>Тестирование, отладка и устранение ошибок</w:t>
            </w:r>
          </w:p>
        </w:tc>
        <w:tc>
          <w:tcPr>
            <w:tcW w:w="1490" w:type="dxa"/>
          </w:tcPr>
          <w:p w14:paraId="1676CAD9" w14:textId="0AF09759" w:rsidR="00302C8C" w:rsidRPr="00086FE8" w:rsidRDefault="00AB2417" w:rsidP="00973B39">
            <w:pPr>
              <w:pStyle w:val="vgutTableName"/>
              <w:rPr>
                <w:lang w:val="en-US"/>
              </w:rPr>
            </w:pPr>
            <w:r>
              <w:t>0</w:t>
            </w:r>
            <w:r w:rsidR="00086FE8">
              <w:rPr>
                <w:rFonts w:eastAsia="SimSun" w:hint="eastAsia"/>
                <w:lang w:eastAsia="zh-CN"/>
              </w:rPr>
              <w:t>5</w:t>
            </w:r>
            <w:r w:rsidR="00973B39">
              <w:t>.</w:t>
            </w:r>
            <w:r w:rsidR="0053235A">
              <w:t>1</w:t>
            </w:r>
            <w:r w:rsidR="00086FE8">
              <w:rPr>
                <w:lang w:val="en-US"/>
              </w:rPr>
              <w:t>1</w:t>
            </w:r>
            <w:r w:rsidR="00973B39">
              <w:t>.202</w:t>
            </w:r>
            <w:r w:rsidR="00086FE8">
              <w:rPr>
                <w:lang w:val="en-US"/>
              </w:rPr>
              <w:t>6</w:t>
            </w:r>
            <w:r w:rsidR="00973B39">
              <w:t xml:space="preserve"> – </w:t>
            </w:r>
            <w:r>
              <w:t>15</w:t>
            </w:r>
            <w:r w:rsidR="00973B39">
              <w:t>.</w:t>
            </w:r>
            <w:r w:rsidR="0053235A">
              <w:t>1</w:t>
            </w:r>
            <w:r w:rsidR="00086FE8">
              <w:rPr>
                <w:lang w:val="en-US"/>
              </w:rPr>
              <w:t>1</w:t>
            </w:r>
            <w:r w:rsidR="0053235A">
              <w:t>.</w:t>
            </w:r>
            <w:r w:rsidR="00973B39">
              <w:t>202</w:t>
            </w:r>
            <w:r w:rsidR="00086FE8">
              <w:rPr>
                <w:lang w:val="en-US"/>
              </w:rPr>
              <w:t>6</w:t>
            </w:r>
          </w:p>
        </w:tc>
        <w:tc>
          <w:tcPr>
            <w:tcW w:w="2417" w:type="dxa"/>
          </w:tcPr>
          <w:p w14:paraId="6650A086" w14:textId="7F9B304D" w:rsidR="00302C8C" w:rsidRDefault="00BA10BE" w:rsidP="00973B39">
            <w:pPr>
              <w:pStyle w:val="vgutTableName"/>
            </w:pPr>
            <w:r w:rsidRPr="00BA10BE">
              <w:t>Комплексная проверка сценариев бронирования, контроля остатков товаров, RLS, замера производительности отчетов СКД и отладка JSON-обмена с CRM.</w:t>
            </w:r>
          </w:p>
        </w:tc>
        <w:tc>
          <w:tcPr>
            <w:tcW w:w="2263" w:type="dxa"/>
          </w:tcPr>
          <w:p w14:paraId="3E2B2FA3" w14:textId="3B3966F4" w:rsidR="00302C8C" w:rsidRDefault="00BA10BE" w:rsidP="00973B39">
            <w:pPr>
              <w:pStyle w:val="vgutTableName"/>
            </w:pPr>
            <w:r w:rsidRPr="00BA10BE">
              <w:t>Протестированная и отлаженная информационная система</w:t>
            </w:r>
          </w:p>
        </w:tc>
      </w:tr>
      <w:bookmarkEnd w:id="1"/>
      <w:bookmarkEnd w:id="2"/>
    </w:tbl>
    <w:p w14:paraId="12B620C9" w14:textId="77777777" w:rsidR="0012754F" w:rsidRDefault="0012754F" w:rsidP="00A151AA">
      <w:pPr>
        <w:ind w:firstLine="0"/>
      </w:pPr>
      <w:r>
        <w:br w:type="page"/>
      </w:r>
    </w:p>
    <w:p w14:paraId="6B239988" w14:textId="77777777" w:rsidR="0012754F" w:rsidRDefault="0012754F" w:rsidP="00A151AA">
      <w:pPr>
        <w:ind w:firstLine="0"/>
      </w:pPr>
      <w:r>
        <w:lastRenderedPageBreak/>
        <w:t>Продолжение таблицы 1.</w:t>
      </w:r>
    </w:p>
    <w:tbl>
      <w:tblPr>
        <w:tblStyle w:val="ac"/>
        <w:tblW w:w="10195" w:type="dxa"/>
        <w:tblLook w:val="04A0" w:firstRow="1" w:lastRow="0" w:firstColumn="1" w:lastColumn="0" w:noHBand="0" w:noVBand="1"/>
      </w:tblPr>
      <w:tblGrid>
        <w:gridCol w:w="458"/>
        <w:gridCol w:w="3641"/>
        <w:gridCol w:w="1500"/>
        <w:gridCol w:w="2325"/>
        <w:gridCol w:w="2271"/>
      </w:tblGrid>
      <w:tr w:rsidR="0012754F" w14:paraId="7F7CAADF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8" w:type="dxa"/>
          </w:tcPr>
          <w:p w14:paraId="4FC5E6A6" w14:textId="77777777" w:rsidR="0012754F" w:rsidRDefault="0012754F" w:rsidP="009A5741">
            <w:pPr>
              <w:pStyle w:val="vgutTableName"/>
            </w:pPr>
            <w:r>
              <w:t>5</w:t>
            </w:r>
          </w:p>
        </w:tc>
        <w:tc>
          <w:tcPr>
            <w:tcW w:w="3641" w:type="dxa"/>
          </w:tcPr>
          <w:p w14:paraId="762E4C09" w14:textId="77777777" w:rsidR="0012754F" w:rsidRDefault="0012754F" w:rsidP="009A5741">
            <w:pPr>
              <w:pStyle w:val="vgutTableName"/>
            </w:pPr>
            <w:r w:rsidRPr="00BA10BE">
              <w:t>Документирование и подготовка к сдаче</w:t>
            </w:r>
          </w:p>
        </w:tc>
        <w:tc>
          <w:tcPr>
            <w:tcW w:w="1500" w:type="dxa"/>
          </w:tcPr>
          <w:p w14:paraId="6927FE63" w14:textId="77777777" w:rsidR="0012754F" w:rsidRPr="00086FE8" w:rsidRDefault="0012754F" w:rsidP="009A5741">
            <w:pPr>
              <w:pStyle w:val="vgutTableName"/>
              <w:rPr>
                <w:lang w:val="en-US"/>
              </w:rPr>
            </w:pPr>
            <w:r>
              <w:t>15.1</w:t>
            </w:r>
            <w:r>
              <w:rPr>
                <w:lang w:val="en-US"/>
              </w:rPr>
              <w:t>1</w:t>
            </w:r>
            <w:r>
              <w:t>.202</w:t>
            </w:r>
            <w:r>
              <w:rPr>
                <w:lang w:val="en-US"/>
              </w:rPr>
              <w:t>6</w:t>
            </w:r>
            <w:r>
              <w:t xml:space="preserve"> – 19.1</w:t>
            </w:r>
            <w:r>
              <w:rPr>
                <w:lang w:val="en-US"/>
              </w:rPr>
              <w:t>1</w:t>
            </w:r>
            <w:r>
              <w:t>.202</w:t>
            </w:r>
            <w:r>
              <w:rPr>
                <w:lang w:val="en-US"/>
              </w:rPr>
              <w:t>6</w:t>
            </w:r>
          </w:p>
        </w:tc>
        <w:tc>
          <w:tcPr>
            <w:tcW w:w="2325" w:type="dxa"/>
          </w:tcPr>
          <w:p w14:paraId="3E570564" w14:textId="77777777" w:rsidR="0012754F" w:rsidRDefault="0012754F" w:rsidP="009A5741">
            <w:pPr>
              <w:pStyle w:val="vgutTableName"/>
            </w:pPr>
            <w:r w:rsidRPr="00BA10BE">
              <w:t>Оформление пользовательской, подготовка отчета по учебной практике и комплекта сдаточных документов.</w:t>
            </w:r>
          </w:p>
        </w:tc>
        <w:tc>
          <w:tcPr>
            <w:tcW w:w="2271" w:type="dxa"/>
          </w:tcPr>
          <w:p w14:paraId="2B76969C" w14:textId="77777777" w:rsidR="0012754F" w:rsidRDefault="0012754F" w:rsidP="009A5741">
            <w:pPr>
              <w:pStyle w:val="vgutTableName"/>
            </w:pPr>
            <w:r w:rsidRPr="00BA10BE">
              <w:t>Полный пакет отчетной и технической документации</w:t>
            </w:r>
          </w:p>
        </w:tc>
      </w:tr>
      <w:tr w:rsidR="0012754F" w:rsidRPr="0012754F" w14:paraId="37863122" w14:textId="77777777" w:rsidTr="009A5741">
        <w:tc>
          <w:tcPr>
            <w:tcW w:w="458" w:type="dxa"/>
          </w:tcPr>
          <w:p w14:paraId="6CB422CC" w14:textId="77777777" w:rsidR="0012754F" w:rsidRDefault="0012754F" w:rsidP="009A5741">
            <w:pPr>
              <w:pStyle w:val="vgutTableName"/>
            </w:pPr>
            <w:r>
              <w:t>6</w:t>
            </w:r>
          </w:p>
        </w:tc>
        <w:tc>
          <w:tcPr>
            <w:tcW w:w="3641" w:type="dxa"/>
          </w:tcPr>
          <w:p w14:paraId="55A7DAA1" w14:textId="77777777" w:rsidR="0012754F" w:rsidRDefault="0012754F" w:rsidP="009A5741">
            <w:pPr>
              <w:pStyle w:val="vgutTableName"/>
            </w:pPr>
            <w:r w:rsidRPr="00BA10BE">
              <w:t>Приемо-сдаточные испытания и защита проекта</w:t>
            </w:r>
          </w:p>
        </w:tc>
        <w:tc>
          <w:tcPr>
            <w:tcW w:w="1500" w:type="dxa"/>
          </w:tcPr>
          <w:p w14:paraId="237B2955" w14:textId="77777777" w:rsidR="0012754F" w:rsidRPr="00086FE8" w:rsidRDefault="0012754F" w:rsidP="009A5741">
            <w:pPr>
              <w:pStyle w:val="vgutTableName"/>
              <w:rPr>
                <w:lang w:val="en-US"/>
              </w:rPr>
            </w:pPr>
            <w:r>
              <w:t>19.1</w:t>
            </w:r>
            <w:r>
              <w:rPr>
                <w:lang w:val="en-US"/>
              </w:rPr>
              <w:t>1</w:t>
            </w:r>
            <w:r>
              <w:t>.202</w:t>
            </w:r>
            <w:r>
              <w:rPr>
                <w:lang w:val="en-US"/>
              </w:rPr>
              <w:t>6</w:t>
            </w:r>
            <w:r>
              <w:t xml:space="preserve"> – 22.1</w:t>
            </w:r>
            <w:r>
              <w:rPr>
                <w:lang w:val="en-US"/>
              </w:rPr>
              <w:t>1</w:t>
            </w:r>
            <w:r>
              <w:t>.202</w:t>
            </w:r>
            <w:r>
              <w:rPr>
                <w:lang w:val="en-US"/>
              </w:rPr>
              <w:t>6</w:t>
            </w:r>
          </w:p>
        </w:tc>
        <w:tc>
          <w:tcPr>
            <w:tcW w:w="2325" w:type="dxa"/>
          </w:tcPr>
          <w:p w14:paraId="46ED695C" w14:textId="77777777" w:rsidR="0012754F" w:rsidRDefault="0012754F" w:rsidP="009A5741">
            <w:pPr>
              <w:pStyle w:val="vgutTableName"/>
            </w:pPr>
            <w:r w:rsidRPr="00BA10BE">
              <w:t>Демонстрация работы системы, проведение испытаний сценариев и занесение результатов в ведомость.</w:t>
            </w:r>
          </w:p>
        </w:tc>
        <w:tc>
          <w:tcPr>
            <w:tcW w:w="2271" w:type="dxa"/>
          </w:tcPr>
          <w:p w14:paraId="1CEFD334" w14:textId="77777777" w:rsidR="0012754F" w:rsidRPr="0012754F" w:rsidRDefault="0012754F" w:rsidP="009A5741">
            <w:pPr>
              <w:pStyle w:val="vgutTableName"/>
              <w:rPr>
                <w:rFonts w:eastAsia="SimSun"/>
                <w:lang w:eastAsia="ja-JP"/>
              </w:rPr>
            </w:pPr>
            <w:r w:rsidRPr="0012754F">
              <w:t>Акт приемо-сдаточных испытани</w:t>
            </w:r>
            <w:r>
              <w:t>й.</w:t>
            </w:r>
          </w:p>
        </w:tc>
      </w:tr>
    </w:tbl>
    <w:p w14:paraId="46ED655E" w14:textId="31AA3E45" w:rsidR="00BA10BE" w:rsidRDefault="00BA10BE" w:rsidP="00A151AA">
      <w:pPr>
        <w:ind w:firstLine="0"/>
      </w:pPr>
      <w:r>
        <w:br w:type="page"/>
      </w:r>
    </w:p>
    <w:p w14:paraId="5E0CAD88" w14:textId="77777777" w:rsidR="00BA10BE" w:rsidRPr="00207B63" w:rsidRDefault="00BA10BE" w:rsidP="00BA10BE">
      <w:pPr>
        <w:pStyle w:val="1svoy"/>
      </w:pPr>
      <w:bookmarkStart w:id="35" w:name="_Toc199573772"/>
      <w:bookmarkStart w:id="36" w:name="_Toc232256027"/>
      <w:bookmarkStart w:id="37" w:name="_Toc241145750"/>
      <w:r w:rsidRPr="00207B63">
        <w:lastRenderedPageBreak/>
        <w:t>7.</w:t>
      </w:r>
      <w:r w:rsidRPr="00207B63">
        <w:tab/>
        <w:t>Требования к документированию</w:t>
      </w:r>
      <w:bookmarkEnd w:id="35"/>
      <w:bookmarkEnd w:id="36"/>
      <w:bookmarkEnd w:id="37"/>
    </w:p>
    <w:p w14:paraId="276A142C" w14:textId="77777777" w:rsidR="00BA10BE" w:rsidRPr="00EF2845" w:rsidRDefault="00BA10BE" w:rsidP="00BA10BE">
      <w:pPr>
        <w:pStyle w:val="NORMALTEXT"/>
      </w:pPr>
      <w:r w:rsidRPr="00EF2845">
        <w:t>Состав программной и отчетной документации должен включать в себя:</w:t>
      </w:r>
    </w:p>
    <w:p w14:paraId="2B94A6B1" w14:textId="77777777" w:rsidR="00BA10BE" w:rsidRPr="00EF2845" w:rsidRDefault="00BA10BE" w:rsidP="00BA10BE">
      <w:pPr>
        <w:pStyle w:val="vguList2"/>
        <w:ind w:right="-284" w:firstLine="851"/>
      </w:pPr>
      <w:r w:rsidRPr="00EF2845">
        <w:t>Техническое задание</w:t>
      </w:r>
      <w:r>
        <w:t xml:space="preserve"> – </w:t>
      </w:r>
      <w:r w:rsidRPr="00EF2845">
        <w:t>настоящий документ, включающий цели, задачи и требования к разработке модулей, сроки выполнения, описание предметной области, а также требования к результатам работы, порядку их сдачи и приема;</w:t>
      </w:r>
    </w:p>
    <w:p w14:paraId="00CB8B74" w14:textId="6FDF8B13" w:rsidR="00BA10BE" w:rsidRPr="0012754F" w:rsidRDefault="0012754F" w:rsidP="00BA10BE">
      <w:pPr>
        <w:pStyle w:val="vguList2"/>
        <w:ind w:right="-284" w:firstLine="851"/>
      </w:pPr>
      <w:r w:rsidRPr="0012754F">
        <w:t xml:space="preserve">Предварительный анализ </w:t>
      </w:r>
      <w:r>
        <w:t>–</w:t>
      </w:r>
      <w:r w:rsidRPr="0012754F">
        <w:t xml:space="preserve"> документ, содержащий результаты исследования предметной области компьютерного клуба, анализ интересов и требований стейкхолдеров, формализованный перечень функциональных и нефункциональных требований, а также архитектурное обоснование выбора платформы «1</w:t>
      </w:r>
      <w:r w:rsidRPr="0012754F">
        <w:t>С: Предприятие</w:t>
      </w:r>
      <w:r w:rsidRPr="0012754F">
        <w:t xml:space="preserve"> 8.3» и интеграции с Битрикс24.</w:t>
      </w:r>
    </w:p>
    <w:p w14:paraId="1BB188A1" w14:textId="77777777" w:rsidR="00BA10BE" w:rsidRPr="00EF2845" w:rsidRDefault="00BA10BE" w:rsidP="0012754F">
      <w:pPr>
        <w:pStyle w:val="NORMALLINE"/>
      </w:pPr>
      <w:r w:rsidRPr="00EF2845">
        <w:t>Весь состав разрабатываемой документации должен быть оформлен в электронном виде и строго соответствовать требованиям следующих стандартов:</w:t>
      </w:r>
    </w:p>
    <w:p w14:paraId="04D357C4" w14:textId="77777777" w:rsidR="00BA10BE" w:rsidRPr="00EF2845" w:rsidRDefault="00BA10BE" w:rsidP="00BA10BE">
      <w:pPr>
        <w:pStyle w:val="vguList2"/>
        <w:ind w:right="-284" w:firstLine="851"/>
      </w:pPr>
      <w:r w:rsidRPr="00EF2845">
        <w:t>СТП ВятГУ 101-2004 «Стандарт Вятского государственного университета. Общие требования к оформлению текстовых документов»;</w:t>
      </w:r>
    </w:p>
    <w:p w14:paraId="3ADABFED" w14:textId="77777777" w:rsidR="00BA10BE" w:rsidRPr="00EF2845" w:rsidRDefault="00BA10BE" w:rsidP="00BA10BE">
      <w:pPr>
        <w:pStyle w:val="vguList2"/>
        <w:ind w:right="-284" w:firstLine="851"/>
      </w:pPr>
      <w:r w:rsidRPr="00EF2845">
        <w:t>ГОСТ 34.602–2020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7501AE64" w14:textId="77777777" w:rsidR="00BA10BE" w:rsidRPr="00EF2845" w:rsidRDefault="00BA10BE" w:rsidP="00BA10BE">
      <w:pPr>
        <w:pStyle w:val="vguList2"/>
        <w:ind w:right="-284" w:firstLine="851"/>
      </w:pPr>
      <w:r w:rsidRPr="00EF2845">
        <w:t>ГОСТ 7.32–2017 «Система стандартов по информации, библиотечному и издательскому делу. Отчет о научно-исследовательской работе. Структура и правила оформления»;</w:t>
      </w:r>
    </w:p>
    <w:p w14:paraId="5C8C18D4" w14:textId="77777777" w:rsidR="00BA10BE" w:rsidRPr="00EF2845" w:rsidRDefault="00BA10BE" w:rsidP="00BA10BE">
      <w:pPr>
        <w:pStyle w:val="vguList2"/>
        <w:ind w:right="-284" w:firstLine="851"/>
      </w:pPr>
      <w:r w:rsidRPr="00EF2845">
        <w:t>ГОСТ 2.105–2019 «Единая система конструкторской документации. Общие требования к текстовым документам».</w:t>
      </w:r>
    </w:p>
    <w:p w14:paraId="3FD80A37" w14:textId="77777777" w:rsidR="00F713D4" w:rsidRPr="0086697D" w:rsidRDefault="00F713D4" w:rsidP="00A151AA">
      <w:pPr>
        <w:ind w:firstLine="0"/>
      </w:pPr>
    </w:p>
    <w:sectPr w:rsidR="00F713D4" w:rsidRPr="0086697D" w:rsidSect="00D2756B">
      <w:headerReference w:type="default" r:id="rId15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3FE48" w14:textId="77777777" w:rsidR="00EC2831" w:rsidRDefault="00EC2831">
      <w:pPr>
        <w:spacing w:before="0" w:line="240" w:lineRule="auto"/>
      </w:pPr>
      <w:r>
        <w:separator/>
      </w:r>
    </w:p>
  </w:endnote>
  <w:endnote w:type="continuationSeparator" w:id="0">
    <w:p w14:paraId="51AA5B68" w14:textId="77777777" w:rsidR="00EC2831" w:rsidRDefault="00EC2831">
      <w:pPr>
        <w:spacing w:before="0" w:line="240" w:lineRule="auto"/>
      </w:pPr>
      <w:r>
        <w:continuationSeparator/>
      </w:r>
    </w:p>
  </w:endnote>
  <w:endnote w:type="continuationNotice" w:id="1">
    <w:p w14:paraId="7425DF7A" w14:textId="77777777" w:rsidR="00EC2831" w:rsidRDefault="00EC283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14:paraId="546EAD2A" w14:textId="77777777" w:rsidR="003B7D79" w:rsidRDefault="003B7D79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34F616AD" w14:textId="77777777" w:rsidR="003B7D79" w:rsidRDefault="003B7D79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02FA3" w14:textId="77777777" w:rsidR="003B7D79" w:rsidRDefault="003B7D79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3DD0B" w14:textId="77777777" w:rsidR="00EC2831" w:rsidRDefault="00EC2831" w:rsidP="00990EAC">
      <w:pPr>
        <w:spacing w:before="0" w:line="240" w:lineRule="auto"/>
      </w:pPr>
      <w:r>
        <w:separator/>
      </w:r>
    </w:p>
  </w:footnote>
  <w:footnote w:type="continuationSeparator" w:id="0">
    <w:p w14:paraId="21543E93" w14:textId="77777777" w:rsidR="00EC2831" w:rsidRDefault="00EC2831" w:rsidP="00990EAC">
      <w:pPr>
        <w:spacing w:before="0" w:line="240" w:lineRule="auto"/>
      </w:pPr>
      <w:r>
        <w:continuationSeparator/>
      </w:r>
    </w:p>
  </w:footnote>
  <w:footnote w:type="continuationNotice" w:id="1">
    <w:p w14:paraId="3DABE567" w14:textId="77777777" w:rsidR="00EC2831" w:rsidRDefault="00EC2831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14:paraId="4BA69615" w14:textId="77777777" w:rsidR="003B7D79" w:rsidRDefault="003B7D79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50D88EA0" w14:textId="77777777" w:rsidR="003B7D79" w:rsidRDefault="003B7D79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14:paraId="3DF5610E" w14:textId="77777777" w:rsidR="003B7D79" w:rsidRDefault="003B7D79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299458D"/>
    <w:multiLevelType w:val="multilevel"/>
    <w:tmpl w:val="FACA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3FE0"/>
    <w:multiLevelType w:val="hybridMultilevel"/>
    <w:tmpl w:val="7046C69E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60345EB"/>
    <w:multiLevelType w:val="multilevel"/>
    <w:tmpl w:val="272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21998"/>
    <w:multiLevelType w:val="multilevel"/>
    <w:tmpl w:val="2B3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D229C"/>
    <w:multiLevelType w:val="multilevel"/>
    <w:tmpl w:val="CA6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76383"/>
    <w:multiLevelType w:val="multilevel"/>
    <w:tmpl w:val="A5F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72C48"/>
    <w:multiLevelType w:val="multilevel"/>
    <w:tmpl w:val="23C0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33F4D"/>
    <w:multiLevelType w:val="multilevel"/>
    <w:tmpl w:val="505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61C2E"/>
    <w:multiLevelType w:val="multilevel"/>
    <w:tmpl w:val="858C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50C3E"/>
    <w:multiLevelType w:val="multilevel"/>
    <w:tmpl w:val="D48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701DC"/>
    <w:multiLevelType w:val="multilevel"/>
    <w:tmpl w:val="F6B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E2C1F"/>
    <w:multiLevelType w:val="multilevel"/>
    <w:tmpl w:val="B9A0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063C5"/>
    <w:multiLevelType w:val="multilevel"/>
    <w:tmpl w:val="812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26A2B"/>
    <w:multiLevelType w:val="hybridMultilevel"/>
    <w:tmpl w:val="625027F8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14F82D8A"/>
    <w:multiLevelType w:val="multilevel"/>
    <w:tmpl w:val="6CD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05EC3"/>
    <w:multiLevelType w:val="multilevel"/>
    <w:tmpl w:val="5620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74852"/>
    <w:multiLevelType w:val="multilevel"/>
    <w:tmpl w:val="50F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E3136"/>
    <w:multiLevelType w:val="multilevel"/>
    <w:tmpl w:val="387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34A9"/>
    <w:multiLevelType w:val="multilevel"/>
    <w:tmpl w:val="E22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1A945E0E"/>
    <w:multiLevelType w:val="multilevel"/>
    <w:tmpl w:val="1AC2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3696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1CEA62BF"/>
    <w:multiLevelType w:val="multilevel"/>
    <w:tmpl w:val="FAF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51E85"/>
    <w:multiLevelType w:val="multilevel"/>
    <w:tmpl w:val="1A48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66DC9"/>
    <w:multiLevelType w:val="multilevel"/>
    <w:tmpl w:val="FA30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CD20BE"/>
    <w:multiLevelType w:val="multilevel"/>
    <w:tmpl w:val="894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D54246"/>
    <w:multiLevelType w:val="multilevel"/>
    <w:tmpl w:val="6F5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154139"/>
    <w:multiLevelType w:val="multilevel"/>
    <w:tmpl w:val="EEAA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7A7E24"/>
    <w:multiLevelType w:val="hybridMultilevel"/>
    <w:tmpl w:val="10D8861E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210E9394">
      <w:start w:val="1"/>
      <w:numFmt w:val="bullet"/>
      <w:lvlText w:val=""/>
      <w:lvlJc w:val="left"/>
      <w:pPr>
        <w:ind w:left="1736" w:hanging="360"/>
      </w:pPr>
      <w:rPr>
        <w:rFonts w:ascii="Symbol" w:hAnsi="Symbol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0" w15:restartNumberingAfterBreak="0">
    <w:nsid w:val="26BC40BD"/>
    <w:multiLevelType w:val="multilevel"/>
    <w:tmpl w:val="CE6A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FE11F7"/>
    <w:multiLevelType w:val="multilevel"/>
    <w:tmpl w:val="E15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39477C"/>
    <w:multiLevelType w:val="multilevel"/>
    <w:tmpl w:val="2B2A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FE2445"/>
    <w:multiLevelType w:val="hybridMultilevel"/>
    <w:tmpl w:val="4F1C6BE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 w15:restartNumberingAfterBreak="0">
    <w:nsid w:val="2AAE0A71"/>
    <w:multiLevelType w:val="multilevel"/>
    <w:tmpl w:val="749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6" w15:restartNumberingAfterBreak="0">
    <w:nsid w:val="2B290BA5"/>
    <w:multiLevelType w:val="hybridMultilevel"/>
    <w:tmpl w:val="D8C0C66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7" w15:restartNumberingAfterBreak="0">
    <w:nsid w:val="2B325D98"/>
    <w:multiLevelType w:val="multilevel"/>
    <w:tmpl w:val="9C0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EE0A6E"/>
    <w:multiLevelType w:val="hybridMultilevel"/>
    <w:tmpl w:val="8E10A4A4"/>
    <w:lvl w:ilvl="0" w:tplc="E39EA692">
      <w:start w:val="1"/>
      <w:numFmt w:val="bullet"/>
      <w:lvlRestart w:val="0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6D1205"/>
    <w:multiLevelType w:val="hybridMultilevel"/>
    <w:tmpl w:val="096A9358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0" w15:restartNumberingAfterBreak="0">
    <w:nsid w:val="311C3998"/>
    <w:multiLevelType w:val="multilevel"/>
    <w:tmpl w:val="848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42" w15:restartNumberingAfterBreak="0">
    <w:nsid w:val="316A65CD"/>
    <w:multiLevelType w:val="multilevel"/>
    <w:tmpl w:val="871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C34F0C"/>
    <w:multiLevelType w:val="multilevel"/>
    <w:tmpl w:val="6F3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E45F1B"/>
    <w:multiLevelType w:val="multilevel"/>
    <w:tmpl w:val="BCA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13E74"/>
    <w:multiLevelType w:val="multilevel"/>
    <w:tmpl w:val="4E3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1E736A"/>
    <w:multiLevelType w:val="hybridMultilevel"/>
    <w:tmpl w:val="DAD00F1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7" w15:restartNumberingAfterBreak="0">
    <w:nsid w:val="395C2C89"/>
    <w:multiLevelType w:val="multilevel"/>
    <w:tmpl w:val="705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767E91"/>
    <w:multiLevelType w:val="multilevel"/>
    <w:tmpl w:val="8B9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ED072D"/>
    <w:multiLevelType w:val="multilevel"/>
    <w:tmpl w:val="E2E2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C70C8D"/>
    <w:multiLevelType w:val="hybridMultilevel"/>
    <w:tmpl w:val="7F1A8A8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1" w15:restartNumberingAfterBreak="0">
    <w:nsid w:val="42F74CED"/>
    <w:multiLevelType w:val="hybridMultilevel"/>
    <w:tmpl w:val="BCB4E27A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2" w15:restartNumberingAfterBreak="0">
    <w:nsid w:val="43351D37"/>
    <w:multiLevelType w:val="hybridMultilevel"/>
    <w:tmpl w:val="D61EEBE8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3" w15:restartNumberingAfterBreak="0">
    <w:nsid w:val="433A52BF"/>
    <w:multiLevelType w:val="hybridMultilevel"/>
    <w:tmpl w:val="57224AB0"/>
    <w:lvl w:ilvl="0" w:tplc="946EA444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4" w15:restartNumberingAfterBreak="0">
    <w:nsid w:val="439C064E"/>
    <w:multiLevelType w:val="multilevel"/>
    <w:tmpl w:val="34D6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EB49E4"/>
    <w:multiLevelType w:val="hybridMultilevel"/>
    <w:tmpl w:val="0A52366C"/>
    <w:lvl w:ilvl="0" w:tplc="85E8B3A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6" w15:restartNumberingAfterBreak="0">
    <w:nsid w:val="44ED6D64"/>
    <w:multiLevelType w:val="multilevel"/>
    <w:tmpl w:val="B87A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65DA5"/>
    <w:multiLevelType w:val="multilevel"/>
    <w:tmpl w:val="8704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012E95"/>
    <w:multiLevelType w:val="hybridMultilevel"/>
    <w:tmpl w:val="A3F0DC78"/>
    <w:lvl w:ilvl="0" w:tplc="210E93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9" w15:restartNumberingAfterBreak="0">
    <w:nsid w:val="47E43AD1"/>
    <w:multiLevelType w:val="hybridMultilevel"/>
    <w:tmpl w:val="673CCBAE"/>
    <w:lvl w:ilvl="0" w:tplc="290C07B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48EC4A04"/>
    <w:multiLevelType w:val="multilevel"/>
    <w:tmpl w:val="96C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412F75"/>
    <w:multiLevelType w:val="hybridMultilevel"/>
    <w:tmpl w:val="B34C1382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2" w15:restartNumberingAfterBreak="0">
    <w:nsid w:val="4BE02372"/>
    <w:multiLevelType w:val="hybridMultilevel"/>
    <w:tmpl w:val="11DA203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4C6D455F"/>
    <w:multiLevelType w:val="multilevel"/>
    <w:tmpl w:val="0618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462D6E"/>
    <w:multiLevelType w:val="multilevel"/>
    <w:tmpl w:val="3EA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E672DD"/>
    <w:multiLevelType w:val="multilevel"/>
    <w:tmpl w:val="B89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D04B8F"/>
    <w:multiLevelType w:val="multilevel"/>
    <w:tmpl w:val="DB02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430712"/>
    <w:multiLevelType w:val="multilevel"/>
    <w:tmpl w:val="B59A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A77505"/>
    <w:multiLevelType w:val="multilevel"/>
    <w:tmpl w:val="1D1A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3B4BB5"/>
    <w:multiLevelType w:val="multilevel"/>
    <w:tmpl w:val="563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193101"/>
    <w:multiLevelType w:val="multilevel"/>
    <w:tmpl w:val="495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634A56"/>
    <w:multiLevelType w:val="multilevel"/>
    <w:tmpl w:val="3496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B47BFB"/>
    <w:multiLevelType w:val="hybridMultilevel"/>
    <w:tmpl w:val="6196224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3" w15:restartNumberingAfterBreak="0">
    <w:nsid w:val="5AD976B5"/>
    <w:multiLevelType w:val="multilevel"/>
    <w:tmpl w:val="9CD6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6D413E"/>
    <w:multiLevelType w:val="multilevel"/>
    <w:tmpl w:val="537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4A5478"/>
    <w:multiLevelType w:val="hybridMultilevel"/>
    <w:tmpl w:val="E5E08778"/>
    <w:lvl w:ilvl="0" w:tplc="65DC17F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6" w15:restartNumberingAfterBreak="0">
    <w:nsid w:val="5D664BF9"/>
    <w:multiLevelType w:val="multilevel"/>
    <w:tmpl w:val="A14A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B52174"/>
    <w:multiLevelType w:val="hybridMultilevel"/>
    <w:tmpl w:val="0E4AAA86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8" w15:restartNumberingAfterBreak="0">
    <w:nsid w:val="61F120C2"/>
    <w:multiLevelType w:val="multilevel"/>
    <w:tmpl w:val="C366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2B91E63"/>
    <w:multiLevelType w:val="multilevel"/>
    <w:tmpl w:val="025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4C2FC2"/>
    <w:multiLevelType w:val="hybridMultilevel"/>
    <w:tmpl w:val="D346D046"/>
    <w:lvl w:ilvl="0" w:tplc="EAB8206A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81" w15:restartNumberingAfterBreak="0">
    <w:nsid w:val="63C66C14"/>
    <w:multiLevelType w:val="multilevel"/>
    <w:tmpl w:val="10D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F215A4"/>
    <w:multiLevelType w:val="multilevel"/>
    <w:tmpl w:val="BC2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FF6B53"/>
    <w:multiLevelType w:val="multilevel"/>
    <w:tmpl w:val="538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8B6619"/>
    <w:multiLevelType w:val="multilevel"/>
    <w:tmpl w:val="41A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647BB7"/>
    <w:multiLevelType w:val="multilevel"/>
    <w:tmpl w:val="FF2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4C0261"/>
    <w:multiLevelType w:val="multilevel"/>
    <w:tmpl w:val="FB8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0540F2"/>
    <w:multiLevelType w:val="multilevel"/>
    <w:tmpl w:val="A074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222035"/>
    <w:multiLevelType w:val="multilevel"/>
    <w:tmpl w:val="A7A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BC38FC"/>
    <w:multiLevelType w:val="multilevel"/>
    <w:tmpl w:val="B28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3D7FBC"/>
    <w:multiLevelType w:val="multilevel"/>
    <w:tmpl w:val="434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707053"/>
    <w:multiLevelType w:val="multilevel"/>
    <w:tmpl w:val="0138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6A2CBB"/>
    <w:multiLevelType w:val="multilevel"/>
    <w:tmpl w:val="899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B007F9"/>
    <w:multiLevelType w:val="multilevel"/>
    <w:tmpl w:val="0D92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F73845"/>
    <w:multiLevelType w:val="hybridMultilevel"/>
    <w:tmpl w:val="D3282A14"/>
    <w:lvl w:ilvl="0" w:tplc="946EA444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95" w15:restartNumberingAfterBreak="0">
    <w:nsid w:val="746E6E28"/>
    <w:multiLevelType w:val="multilevel"/>
    <w:tmpl w:val="8B8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942BE1"/>
    <w:multiLevelType w:val="hybridMultilevel"/>
    <w:tmpl w:val="0C1A9C9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7" w15:restartNumberingAfterBreak="0">
    <w:nsid w:val="74D72DEB"/>
    <w:multiLevelType w:val="multilevel"/>
    <w:tmpl w:val="91BA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5B56073"/>
    <w:multiLevelType w:val="multilevel"/>
    <w:tmpl w:val="D4F8A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7025084"/>
    <w:multiLevelType w:val="hybridMultilevel"/>
    <w:tmpl w:val="22C0A7BE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0" w15:restartNumberingAfterBreak="0">
    <w:nsid w:val="7CFD514B"/>
    <w:multiLevelType w:val="multilevel"/>
    <w:tmpl w:val="DB9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EE6128"/>
    <w:multiLevelType w:val="multilevel"/>
    <w:tmpl w:val="FDE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854349">
    <w:abstractNumId w:val="35"/>
  </w:num>
  <w:num w:numId="2" w16cid:durableId="565384710">
    <w:abstractNumId w:val="0"/>
  </w:num>
  <w:num w:numId="3" w16cid:durableId="1003972137">
    <w:abstractNumId w:val="41"/>
  </w:num>
  <w:num w:numId="4" w16cid:durableId="1073159593">
    <w:abstractNumId w:val="20"/>
  </w:num>
  <w:num w:numId="5" w16cid:durableId="1233347687">
    <w:abstractNumId w:val="22"/>
  </w:num>
  <w:num w:numId="6" w16cid:durableId="801116395">
    <w:abstractNumId w:val="39"/>
  </w:num>
  <w:num w:numId="7" w16cid:durableId="1390768880">
    <w:abstractNumId w:val="96"/>
  </w:num>
  <w:num w:numId="8" w16cid:durableId="1741437039">
    <w:abstractNumId w:val="50"/>
  </w:num>
  <w:num w:numId="9" w16cid:durableId="1433935088">
    <w:abstractNumId w:val="99"/>
  </w:num>
  <w:num w:numId="10" w16cid:durableId="420641747">
    <w:abstractNumId w:val="36"/>
  </w:num>
  <w:num w:numId="11" w16cid:durableId="1835416012">
    <w:abstractNumId w:val="58"/>
  </w:num>
  <w:num w:numId="12" w16cid:durableId="357780594">
    <w:abstractNumId w:val="14"/>
  </w:num>
  <w:num w:numId="13" w16cid:durableId="1573782496">
    <w:abstractNumId w:val="46"/>
  </w:num>
  <w:num w:numId="14" w16cid:durableId="426778338">
    <w:abstractNumId w:val="33"/>
  </w:num>
  <w:num w:numId="15" w16cid:durableId="1389452461">
    <w:abstractNumId w:val="72"/>
  </w:num>
  <w:num w:numId="16" w16cid:durableId="1951164721">
    <w:abstractNumId w:val="77"/>
  </w:num>
  <w:num w:numId="17" w16cid:durableId="1015115555">
    <w:abstractNumId w:val="93"/>
  </w:num>
  <w:num w:numId="18" w16cid:durableId="808323474">
    <w:abstractNumId w:val="2"/>
  </w:num>
  <w:num w:numId="19" w16cid:durableId="771823131">
    <w:abstractNumId w:val="55"/>
  </w:num>
  <w:num w:numId="20" w16cid:durableId="2133669622">
    <w:abstractNumId w:val="70"/>
  </w:num>
  <w:num w:numId="21" w16cid:durableId="400836470">
    <w:abstractNumId w:val="17"/>
  </w:num>
  <w:num w:numId="22" w16cid:durableId="346833882">
    <w:abstractNumId w:val="100"/>
  </w:num>
  <w:num w:numId="23" w16cid:durableId="455760895">
    <w:abstractNumId w:val="88"/>
  </w:num>
  <w:num w:numId="24" w16cid:durableId="611864109">
    <w:abstractNumId w:val="83"/>
  </w:num>
  <w:num w:numId="25" w16cid:durableId="841159723">
    <w:abstractNumId w:val="27"/>
  </w:num>
  <w:num w:numId="26" w16cid:durableId="1561985566">
    <w:abstractNumId w:val="85"/>
  </w:num>
  <w:num w:numId="27" w16cid:durableId="1937589234">
    <w:abstractNumId w:val="29"/>
  </w:num>
  <w:num w:numId="28" w16cid:durableId="272711370">
    <w:abstractNumId w:val="78"/>
  </w:num>
  <w:num w:numId="29" w16cid:durableId="141704924">
    <w:abstractNumId w:val="97"/>
  </w:num>
  <w:num w:numId="30" w16cid:durableId="94177776">
    <w:abstractNumId w:val="98"/>
  </w:num>
  <w:num w:numId="31" w16cid:durableId="1448967260">
    <w:abstractNumId w:val="76"/>
  </w:num>
  <w:num w:numId="32" w16cid:durableId="1400250468">
    <w:abstractNumId w:val="67"/>
  </w:num>
  <w:num w:numId="33" w16cid:durableId="269972600">
    <w:abstractNumId w:val="54"/>
  </w:num>
  <w:num w:numId="34" w16cid:durableId="1923492200">
    <w:abstractNumId w:val="62"/>
  </w:num>
  <w:num w:numId="35" w16cid:durableId="1684013577">
    <w:abstractNumId w:val="34"/>
  </w:num>
  <w:num w:numId="36" w16cid:durableId="517893218">
    <w:abstractNumId w:val="13"/>
  </w:num>
  <w:num w:numId="37" w16cid:durableId="429617806">
    <w:abstractNumId w:val="25"/>
  </w:num>
  <w:num w:numId="38" w16cid:durableId="766075539">
    <w:abstractNumId w:val="71"/>
  </w:num>
  <w:num w:numId="39" w16cid:durableId="418060764">
    <w:abstractNumId w:val="57"/>
  </w:num>
  <w:num w:numId="40" w16cid:durableId="734202969">
    <w:abstractNumId w:val="95"/>
  </w:num>
  <w:num w:numId="41" w16cid:durableId="246234898">
    <w:abstractNumId w:val="42"/>
  </w:num>
  <w:num w:numId="42" w16cid:durableId="605189784">
    <w:abstractNumId w:val="37"/>
  </w:num>
  <w:num w:numId="43" w16cid:durableId="291643096">
    <w:abstractNumId w:val="90"/>
  </w:num>
  <w:num w:numId="44" w16cid:durableId="339167145">
    <w:abstractNumId w:val="94"/>
  </w:num>
  <w:num w:numId="45" w16cid:durableId="936525299">
    <w:abstractNumId w:val="53"/>
  </w:num>
  <w:num w:numId="46" w16cid:durableId="783622651">
    <w:abstractNumId w:val="59"/>
  </w:num>
  <w:num w:numId="47" w16cid:durableId="1576891272">
    <w:abstractNumId w:val="43"/>
  </w:num>
  <w:num w:numId="48" w16cid:durableId="1277828930">
    <w:abstractNumId w:val="80"/>
  </w:num>
  <w:num w:numId="49" w16cid:durableId="1771045878">
    <w:abstractNumId w:val="84"/>
  </w:num>
  <w:num w:numId="50" w16cid:durableId="43796327">
    <w:abstractNumId w:val="1"/>
  </w:num>
  <w:num w:numId="51" w16cid:durableId="650720061">
    <w:abstractNumId w:val="89"/>
  </w:num>
  <w:num w:numId="52" w16cid:durableId="1715545803">
    <w:abstractNumId w:val="73"/>
  </w:num>
  <w:num w:numId="53" w16cid:durableId="1427535649">
    <w:abstractNumId w:val="26"/>
  </w:num>
  <w:num w:numId="54" w16cid:durableId="1965845237">
    <w:abstractNumId w:val="10"/>
  </w:num>
  <w:num w:numId="55" w16cid:durableId="1208181365">
    <w:abstractNumId w:val="30"/>
  </w:num>
  <w:num w:numId="56" w16cid:durableId="1400445047">
    <w:abstractNumId w:val="75"/>
  </w:num>
  <w:num w:numId="57" w16cid:durableId="1711416789">
    <w:abstractNumId w:val="64"/>
  </w:num>
  <w:num w:numId="58" w16cid:durableId="1737438239">
    <w:abstractNumId w:val="52"/>
  </w:num>
  <w:num w:numId="59" w16cid:durableId="1563757515">
    <w:abstractNumId w:val="38"/>
  </w:num>
  <w:num w:numId="60" w16cid:durableId="1149857400">
    <w:abstractNumId w:val="61"/>
  </w:num>
  <w:num w:numId="61" w16cid:durableId="917442538">
    <w:abstractNumId w:val="51"/>
  </w:num>
  <w:num w:numId="62" w16cid:durableId="115952555">
    <w:abstractNumId w:val="101"/>
  </w:num>
  <w:num w:numId="63" w16cid:durableId="327484670">
    <w:abstractNumId w:val="87"/>
  </w:num>
  <w:num w:numId="64" w16cid:durableId="967394830">
    <w:abstractNumId w:val="40"/>
  </w:num>
  <w:num w:numId="65" w16cid:durableId="1369254489">
    <w:abstractNumId w:val="63"/>
  </w:num>
  <w:num w:numId="66" w16cid:durableId="1166632088">
    <w:abstractNumId w:val="49"/>
  </w:num>
  <w:num w:numId="67" w16cid:durableId="1514487659">
    <w:abstractNumId w:val="16"/>
  </w:num>
  <w:num w:numId="68" w16cid:durableId="1100487934">
    <w:abstractNumId w:val="24"/>
  </w:num>
  <w:num w:numId="69" w16cid:durableId="162209366">
    <w:abstractNumId w:val="48"/>
  </w:num>
  <w:num w:numId="70" w16cid:durableId="157305169">
    <w:abstractNumId w:val="82"/>
  </w:num>
  <w:num w:numId="71" w16cid:durableId="145124295">
    <w:abstractNumId w:val="66"/>
  </w:num>
  <w:num w:numId="72" w16cid:durableId="641543880">
    <w:abstractNumId w:val="21"/>
  </w:num>
  <w:num w:numId="73" w16cid:durableId="1508861502">
    <w:abstractNumId w:val="3"/>
  </w:num>
  <w:num w:numId="74" w16cid:durableId="152843012">
    <w:abstractNumId w:val="31"/>
  </w:num>
  <w:num w:numId="75" w16cid:durableId="579561646">
    <w:abstractNumId w:val="74"/>
  </w:num>
  <w:num w:numId="76" w16cid:durableId="675886625">
    <w:abstractNumId w:val="65"/>
  </w:num>
  <w:num w:numId="77" w16cid:durableId="366757835">
    <w:abstractNumId w:val="68"/>
  </w:num>
  <w:num w:numId="78" w16cid:durableId="824199165">
    <w:abstractNumId w:val="7"/>
  </w:num>
  <w:num w:numId="79" w16cid:durableId="747076181">
    <w:abstractNumId w:val="86"/>
  </w:num>
  <w:num w:numId="80" w16cid:durableId="1815174368">
    <w:abstractNumId w:val="12"/>
  </w:num>
  <w:num w:numId="81" w16cid:durableId="37635456">
    <w:abstractNumId w:val="56"/>
  </w:num>
  <w:num w:numId="82" w16cid:durableId="1151749801">
    <w:abstractNumId w:val="6"/>
  </w:num>
  <w:num w:numId="83" w16cid:durableId="1119952255">
    <w:abstractNumId w:val="81"/>
  </w:num>
  <w:num w:numId="84" w16cid:durableId="1089498841">
    <w:abstractNumId w:val="79"/>
  </w:num>
  <w:num w:numId="85" w16cid:durableId="1415542125">
    <w:abstractNumId w:val="44"/>
  </w:num>
  <w:num w:numId="86" w16cid:durableId="2064476439">
    <w:abstractNumId w:val="19"/>
  </w:num>
  <w:num w:numId="87" w16cid:durableId="1922370937">
    <w:abstractNumId w:val="69"/>
  </w:num>
  <w:num w:numId="88" w16cid:durableId="57677178">
    <w:abstractNumId w:val="8"/>
  </w:num>
  <w:num w:numId="89" w16cid:durableId="1220090398">
    <w:abstractNumId w:val="9"/>
  </w:num>
  <w:num w:numId="90" w16cid:durableId="716706331">
    <w:abstractNumId w:val="15"/>
  </w:num>
  <w:num w:numId="91" w16cid:durableId="1074427808">
    <w:abstractNumId w:val="23"/>
  </w:num>
  <w:num w:numId="92" w16cid:durableId="1942375720">
    <w:abstractNumId w:val="60"/>
  </w:num>
  <w:num w:numId="93" w16cid:durableId="15928972">
    <w:abstractNumId w:val="32"/>
  </w:num>
  <w:num w:numId="94" w16cid:durableId="824201724">
    <w:abstractNumId w:val="11"/>
  </w:num>
  <w:num w:numId="95" w16cid:durableId="371879784">
    <w:abstractNumId w:val="45"/>
  </w:num>
  <w:num w:numId="96" w16cid:durableId="1133476701">
    <w:abstractNumId w:val="5"/>
  </w:num>
  <w:num w:numId="97" w16cid:durableId="1097212465">
    <w:abstractNumId w:val="28"/>
  </w:num>
  <w:num w:numId="98" w16cid:durableId="227686706">
    <w:abstractNumId w:val="91"/>
  </w:num>
  <w:num w:numId="99" w16cid:durableId="1371494192">
    <w:abstractNumId w:val="92"/>
  </w:num>
  <w:num w:numId="100" w16cid:durableId="1308241333">
    <w:abstractNumId w:val="18"/>
  </w:num>
  <w:num w:numId="101" w16cid:durableId="994725983">
    <w:abstractNumId w:val="47"/>
  </w:num>
  <w:num w:numId="102" w16cid:durableId="1176577047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56C0"/>
    <w:rsid w:val="00015480"/>
    <w:rsid w:val="00016580"/>
    <w:rsid w:val="00020C2C"/>
    <w:rsid w:val="0002150C"/>
    <w:rsid w:val="00023543"/>
    <w:rsid w:val="00024473"/>
    <w:rsid w:val="00024526"/>
    <w:rsid w:val="00032359"/>
    <w:rsid w:val="00033833"/>
    <w:rsid w:val="00035A26"/>
    <w:rsid w:val="00035C7C"/>
    <w:rsid w:val="00036AE1"/>
    <w:rsid w:val="00037B3E"/>
    <w:rsid w:val="00040D1E"/>
    <w:rsid w:val="0004336A"/>
    <w:rsid w:val="00043B2F"/>
    <w:rsid w:val="00044093"/>
    <w:rsid w:val="00046056"/>
    <w:rsid w:val="00047398"/>
    <w:rsid w:val="00051403"/>
    <w:rsid w:val="0005745E"/>
    <w:rsid w:val="00061F64"/>
    <w:rsid w:val="000623CD"/>
    <w:rsid w:val="00066F6D"/>
    <w:rsid w:val="0008146F"/>
    <w:rsid w:val="00086FE8"/>
    <w:rsid w:val="00092793"/>
    <w:rsid w:val="000934BA"/>
    <w:rsid w:val="00094729"/>
    <w:rsid w:val="000962FE"/>
    <w:rsid w:val="00096C6A"/>
    <w:rsid w:val="00096EC7"/>
    <w:rsid w:val="000A537A"/>
    <w:rsid w:val="000B16DF"/>
    <w:rsid w:val="000B4810"/>
    <w:rsid w:val="000B77C0"/>
    <w:rsid w:val="000C0C5D"/>
    <w:rsid w:val="000C2A5F"/>
    <w:rsid w:val="000C7A5C"/>
    <w:rsid w:val="000C7B86"/>
    <w:rsid w:val="000C7DE5"/>
    <w:rsid w:val="000D1BAC"/>
    <w:rsid w:val="000D3006"/>
    <w:rsid w:val="000D38ED"/>
    <w:rsid w:val="000D3A15"/>
    <w:rsid w:val="000D4BD6"/>
    <w:rsid w:val="000E6490"/>
    <w:rsid w:val="000F3C08"/>
    <w:rsid w:val="001018B1"/>
    <w:rsid w:val="00104146"/>
    <w:rsid w:val="00106B06"/>
    <w:rsid w:val="00111ECC"/>
    <w:rsid w:val="0011316B"/>
    <w:rsid w:val="00113EED"/>
    <w:rsid w:val="001157C8"/>
    <w:rsid w:val="00120548"/>
    <w:rsid w:val="001215B7"/>
    <w:rsid w:val="001223A9"/>
    <w:rsid w:val="001238DC"/>
    <w:rsid w:val="00124DC6"/>
    <w:rsid w:val="0012754F"/>
    <w:rsid w:val="001275E2"/>
    <w:rsid w:val="00127A5A"/>
    <w:rsid w:val="00130D78"/>
    <w:rsid w:val="0013162A"/>
    <w:rsid w:val="0013287A"/>
    <w:rsid w:val="00143BED"/>
    <w:rsid w:val="00150617"/>
    <w:rsid w:val="00154E50"/>
    <w:rsid w:val="00155A8D"/>
    <w:rsid w:val="00155EF2"/>
    <w:rsid w:val="00157D29"/>
    <w:rsid w:val="001608B7"/>
    <w:rsid w:val="0016119C"/>
    <w:rsid w:val="001613C6"/>
    <w:rsid w:val="001673EC"/>
    <w:rsid w:val="001729AB"/>
    <w:rsid w:val="00172DBA"/>
    <w:rsid w:val="00175D0C"/>
    <w:rsid w:val="00182AD2"/>
    <w:rsid w:val="0018443F"/>
    <w:rsid w:val="00186AA0"/>
    <w:rsid w:val="00186EFA"/>
    <w:rsid w:val="0019044F"/>
    <w:rsid w:val="00192EF6"/>
    <w:rsid w:val="001A0812"/>
    <w:rsid w:val="001A12C2"/>
    <w:rsid w:val="001A469F"/>
    <w:rsid w:val="001A50A1"/>
    <w:rsid w:val="001B065B"/>
    <w:rsid w:val="001B0E64"/>
    <w:rsid w:val="001B3C9B"/>
    <w:rsid w:val="001B6A3C"/>
    <w:rsid w:val="001B794F"/>
    <w:rsid w:val="001C761E"/>
    <w:rsid w:val="001D3FB1"/>
    <w:rsid w:val="001D737A"/>
    <w:rsid w:val="001E3A6B"/>
    <w:rsid w:val="001E4FE1"/>
    <w:rsid w:val="001E5BA2"/>
    <w:rsid w:val="001E7374"/>
    <w:rsid w:val="001F0FCE"/>
    <w:rsid w:val="001F11C6"/>
    <w:rsid w:val="001F2821"/>
    <w:rsid w:val="001F3C1A"/>
    <w:rsid w:val="001F5E9C"/>
    <w:rsid w:val="001F61FC"/>
    <w:rsid w:val="001F7EE1"/>
    <w:rsid w:val="00201509"/>
    <w:rsid w:val="00204383"/>
    <w:rsid w:val="002056C0"/>
    <w:rsid w:val="0023221D"/>
    <w:rsid w:val="00234403"/>
    <w:rsid w:val="00234BD7"/>
    <w:rsid w:val="0023761A"/>
    <w:rsid w:val="00241C37"/>
    <w:rsid w:val="00244671"/>
    <w:rsid w:val="00244AD0"/>
    <w:rsid w:val="002469D0"/>
    <w:rsid w:val="002473A4"/>
    <w:rsid w:val="002502BF"/>
    <w:rsid w:val="0025362D"/>
    <w:rsid w:val="00256697"/>
    <w:rsid w:val="00260A4A"/>
    <w:rsid w:val="002629AB"/>
    <w:rsid w:val="00263185"/>
    <w:rsid w:val="0026423B"/>
    <w:rsid w:val="00270C38"/>
    <w:rsid w:val="002752B3"/>
    <w:rsid w:val="00276CAB"/>
    <w:rsid w:val="00277601"/>
    <w:rsid w:val="00277614"/>
    <w:rsid w:val="00287E94"/>
    <w:rsid w:val="00291421"/>
    <w:rsid w:val="00292B29"/>
    <w:rsid w:val="0029470A"/>
    <w:rsid w:val="002952BC"/>
    <w:rsid w:val="00295BCA"/>
    <w:rsid w:val="00295D9C"/>
    <w:rsid w:val="00296BBF"/>
    <w:rsid w:val="002A285C"/>
    <w:rsid w:val="002A514A"/>
    <w:rsid w:val="002A56D9"/>
    <w:rsid w:val="002B1944"/>
    <w:rsid w:val="002C1982"/>
    <w:rsid w:val="002C30D0"/>
    <w:rsid w:val="002D354A"/>
    <w:rsid w:val="002D5B25"/>
    <w:rsid w:val="002D5ED0"/>
    <w:rsid w:val="002E28E9"/>
    <w:rsid w:val="002E6DF9"/>
    <w:rsid w:val="002F15DD"/>
    <w:rsid w:val="002F6D58"/>
    <w:rsid w:val="002F7808"/>
    <w:rsid w:val="002F7D93"/>
    <w:rsid w:val="00302C8C"/>
    <w:rsid w:val="00303DC8"/>
    <w:rsid w:val="00305C03"/>
    <w:rsid w:val="00311E97"/>
    <w:rsid w:val="00312254"/>
    <w:rsid w:val="00312A95"/>
    <w:rsid w:val="00312F95"/>
    <w:rsid w:val="003171DA"/>
    <w:rsid w:val="00317BF7"/>
    <w:rsid w:val="00323F6E"/>
    <w:rsid w:val="00326605"/>
    <w:rsid w:val="00331281"/>
    <w:rsid w:val="0033395C"/>
    <w:rsid w:val="003412A8"/>
    <w:rsid w:val="00342964"/>
    <w:rsid w:val="00347071"/>
    <w:rsid w:val="00347678"/>
    <w:rsid w:val="00350180"/>
    <w:rsid w:val="00351631"/>
    <w:rsid w:val="0035371B"/>
    <w:rsid w:val="003552A3"/>
    <w:rsid w:val="003620C0"/>
    <w:rsid w:val="00364D74"/>
    <w:rsid w:val="00370436"/>
    <w:rsid w:val="003711B3"/>
    <w:rsid w:val="00372C9E"/>
    <w:rsid w:val="00372DB1"/>
    <w:rsid w:val="00374EF9"/>
    <w:rsid w:val="00376CC2"/>
    <w:rsid w:val="00377D29"/>
    <w:rsid w:val="00380D25"/>
    <w:rsid w:val="003812AA"/>
    <w:rsid w:val="00382F7B"/>
    <w:rsid w:val="00383041"/>
    <w:rsid w:val="00386F3E"/>
    <w:rsid w:val="00387E10"/>
    <w:rsid w:val="00390EAB"/>
    <w:rsid w:val="003915BE"/>
    <w:rsid w:val="00393F45"/>
    <w:rsid w:val="00397496"/>
    <w:rsid w:val="00397A58"/>
    <w:rsid w:val="003A1E26"/>
    <w:rsid w:val="003A4636"/>
    <w:rsid w:val="003A47C7"/>
    <w:rsid w:val="003A4E95"/>
    <w:rsid w:val="003A546E"/>
    <w:rsid w:val="003A5E0A"/>
    <w:rsid w:val="003B5463"/>
    <w:rsid w:val="003B7D79"/>
    <w:rsid w:val="003C0292"/>
    <w:rsid w:val="003C2810"/>
    <w:rsid w:val="003D0265"/>
    <w:rsid w:val="003D30FB"/>
    <w:rsid w:val="003D3E93"/>
    <w:rsid w:val="003D61D2"/>
    <w:rsid w:val="003E0217"/>
    <w:rsid w:val="003E09BF"/>
    <w:rsid w:val="003E0F41"/>
    <w:rsid w:val="003E1A1B"/>
    <w:rsid w:val="003E22A5"/>
    <w:rsid w:val="003E3B91"/>
    <w:rsid w:val="003E58AE"/>
    <w:rsid w:val="003E72CD"/>
    <w:rsid w:val="003F1BB9"/>
    <w:rsid w:val="003F3F0D"/>
    <w:rsid w:val="003F5A03"/>
    <w:rsid w:val="00410843"/>
    <w:rsid w:val="00412E47"/>
    <w:rsid w:val="00417402"/>
    <w:rsid w:val="00417614"/>
    <w:rsid w:val="00417899"/>
    <w:rsid w:val="0042006F"/>
    <w:rsid w:val="004323D8"/>
    <w:rsid w:val="00433745"/>
    <w:rsid w:val="004347A5"/>
    <w:rsid w:val="00442256"/>
    <w:rsid w:val="00447629"/>
    <w:rsid w:val="00450518"/>
    <w:rsid w:val="00451E07"/>
    <w:rsid w:val="00455936"/>
    <w:rsid w:val="0045599D"/>
    <w:rsid w:val="004605D9"/>
    <w:rsid w:val="004640B8"/>
    <w:rsid w:val="004677DC"/>
    <w:rsid w:val="00470C62"/>
    <w:rsid w:val="00471A3E"/>
    <w:rsid w:val="00471FE2"/>
    <w:rsid w:val="00472A19"/>
    <w:rsid w:val="00475A10"/>
    <w:rsid w:val="004767CD"/>
    <w:rsid w:val="00477484"/>
    <w:rsid w:val="0048416D"/>
    <w:rsid w:val="004862CC"/>
    <w:rsid w:val="00490C33"/>
    <w:rsid w:val="00491DE4"/>
    <w:rsid w:val="004A0E13"/>
    <w:rsid w:val="004A1933"/>
    <w:rsid w:val="004A34C3"/>
    <w:rsid w:val="004A4EFC"/>
    <w:rsid w:val="004A7A41"/>
    <w:rsid w:val="004B0C8E"/>
    <w:rsid w:val="004B0F88"/>
    <w:rsid w:val="004B2B1E"/>
    <w:rsid w:val="004B7636"/>
    <w:rsid w:val="004B7AA8"/>
    <w:rsid w:val="004C2781"/>
    <w:rsid w:val="004C5524"/>
    <w:rsid w:val="004C5912"/>
    <w:rsid w:val="004C7029"/>
    <w:rsid w:val="004D07D1"/>
    <w:rsid w:val="004D627E"/>
    <w:rsid w:val="004D73DD"/>
    <w:rsid w:val="004D7906"/>
    <w:rsid w:val="004E7B80"/>
    <w:rsid w:val="004F27D5"/>
    <w:rsid w:val="004F4D49"/>
    <w:rsid w:val="004F4FE1"/>
    <w:rsid w:val="004F69D3"/>
    <w:rsid w:val="005003D9"/>
    <w:rsid w:val="005008C8"/>
    <w:rsid w:val="005015DC"/>
    <w:rsid w:val="005017B0"/>
    <w:rsid w:val="00503505"/>
    <w:rsid w:val="005040DD"/>
    <w:rsid w:val="00507538"/>
    <w:rsid w:val="00510AD5"/>
    <w:rsid w:val="0051150B"/>
    <w:rsid w:val="00511CA6"/>
    <w:rsid w:val="00512B60"/>
    <w:rsid w:val="00514790"/>
    <w:rsid w:val="00514894"/>
    <w:rsid w:val="00514CFD"/>
    <w:rsid w:val="005175A6"/>
    <w:rsid w:val="00520595"/>
    <w:rsid w:val="00524056"/>
    <w:rsid w:val="00524264"/>
    <w:rsid w:val="00530053"/>
    <w:rsid w:val="00531E80"/>
    <w:rsid w:val="00532236"/>
    <w:rsid w:val="0053235A"/>
    <w:rsid w:val="005342CA"/>
    <w:rsid w:val="005343A0"/>
    <w:rsid w:val="005343B2"/>
    <w:rsid w:val="00537513"/>
    <w:rsid w:val="00541DD4"/>
    <w:rsid w:val="005426F2"/>
    <w:rsid w:val="00543D5B"/>
    <w:rsid w:val="00544617"/>
    <w:rsid w:val="00544B04"/>
    <w:rsid w:val="00546562"/>
    <w:rsid w:val="00547C0F"/>
    <w:rsid w:val="00550956"/>
    <w:rsid w:val="00550B67"/>
    <w:rsid w:val="005524E9"/>
    <w:rsid w:val="00552C16"/>
    <w:rsid w:val="00554344"/>
    <w:rsid w:val="0055440C"/>
    <w:rsid w:val="00555614"/>
    <w:rsid w:val="00555963"/>
    <w:rsid w:val="00555E69"/>
    <w:rsid w:val="005570D5"/>
    <w:rsid w:val="0056079D"/>
    <w:rsid w:val="00560CC7"/>
    <w:rsid w:val="00561F8C"/>
    <w:rsid w:val="005647C4"/>
    <w:rsid w:val="00566CD7"/>
    <w:rsid w:val="0057389A"/>
    <w:rsid w:val="00576138"/>
    <w:rsid w:val="005764B1"/>
    <w:rsid w:val="0058050B"/>
    <w:rsid w:val="00582542"/>
    <w:rsid w:val="00582F2F"/>
    <w:rsid w:val="00584E3E"/>
    <w:rsid w:val="00585D0E"/>
    <w:rsid w:val="00592879"/>
    <w:rsid w:val="00593CBE"/>
    <w:rsid w:val="005955F7"/>
    <w:rsid w:val="005972E7"/>
    <w:rsid w:val="005A188B"/>
    <w:rsid w:val="005A4BBB"/>
    <w:rsid w:val="005A4E60"/>
    <w:rsid w:val="005B0F26"/>
    <w:rsid w:val="005B38F3"/>
    <w:rsid w:val="005B5089"/>
    <w:rsid w:val="005C4B01"/>
    <w:rsid w:val="005D1D9F"/>
    <w:rsid w:val="005D4ECA"/>
    <w:rsid w:val="005D6C35"/>
    <w:rsid w:val="005D77BC"/>
    <w:rsid w:val="005E38E8"/>
    <w:rsid w:val="005E3CF1"/>
    <w:rsid w:val="005E49C1"/>
    <w:rsid w:val="005E4BF6"/>
    <w:rsid w:val="005E4C2B"/>
    <w:rsid w:val="005E7941"/>
    <w:rsid w:val="005F0877"/>
    <w:rsid w:val="005F0B98"/>
    <w:rsid w:val="005F2F4D"/>
    <w:rsid w:val="005F7BEA"/>
    <w:rsid w:val="006007E9"/>
    <w:rsid w:val="006030ED"/>
    <w:rsid w:val="0060412F"/>
    <w:rsid w:val="00606C43"/>
    <w:rsid w:val="00607B06"/>
    <w:rsid w:val="00613C23"/>
    <w:rsid w:val="00620630"/>
    <w:rsid w:val="00622B3F"/>
    <w:rsid w:val="006252D8"/>
    <w:rsid w:val="0062534D"/>
    <w:rsid w:val="006267F9"/>
    <w:rsid w:val="00627BC1"/>
    <w:rsid w:val="006324C6"/>
    <w:rsid w:val="0063385C"/>
    <w:rsid w:val="00636E3B"/>
    <w:rsid w:val="00642FB9"/>
    <w:rsid w:val="00645BED"/>
    <w:rsid w:val="0064643E"/>
    <w:rsid w:val="00661775"/>
    <w:rsid w:val="006629F0"/>
    <w:rsid w:val="006638C9"/>
    <w:rsid w:val="006652DC"/>
    <w:rsid w:val="006673D3"/>
    <w:rsid w:val="006673D6"/>
    <w:rsid w:val="00671CDE"/>
    <w:rsid w:val="0067351F"/>
    <w:rsid w:val="006758AB"/>
    <w:rsid w:val="00686A2D"/>
    <w:rsid w:val="00695491"/>
    <w:rsid w:val="00695763"/>
    <w:rsid w:val="00697460"/>
    <w:rsid w:val="00697BD0"/>
    <w:rsid w:val="006A0275"/>
    <w:rsid w:val="006A3648"/>
    <w:rsid w:val="006A4A1D"/>
    <w:rsid w:val="006A4E6C"/>
    <w:rsid w:val="006A534C"/>
    <w:rsid w:val="006A5DFD"/>
    <w:rsid w:val="006B06B5"/>
    <w:rsid w:val="006B2545"/>
    <w:rsid w:val="006C29FF"/>
    <w:rsid w:val="006C3722"/>
    <w:rsid w:val="006D422E"/>
    <w:rsid w:val="006D46A3"/>
    <w:rsid w:val="006D5910"/>
    <w:rsid w:val="006D77C1"/>
    <w:rsid w:val="006E3A3D"/>
    <w:rsid w:val="006E4EA7"/>
    <w:rsid w:val="006E62EB"/>
    <w:rsid w:val="006E7B7F"/>
    <w:rsid w:val="006F512D"/>
    <w:rsid w:val="00701738"/>
    <w:rsid w:val="00702405"/>
    <w:rsid w:val="00706D32"/>
    <w:rsid w:val="0071279D"/>
    <w:rsid w:val="00713B84"/>
    <w:rsid w:val="007157E7"/>
    <w:rsid w:val="00717B43"/>
    <w:rsid w:val="00721A97"/>
    <w:rsid w:val="007261BF"/>
    <w:rsid w:val="00726D56"/>
    <w:rsid w:val="00727197"/>
    <w:rsid w:val="007309FD"/>
    <w:rsid w:val="00731706"/>
    <w:rsid w:val="00737F4D"/>
    <w:rsid w:val="00740ABB"/>
    <w:rsid w:val="00741EC2"/>
    <w:rsid w:val="00742650"/>
    <w:rsid w:val="007445A3"/>
    <w:rsid w:val="00744DEF"/>
    <w:rsid w:val="00747AA0"/>
    <w:rsid w:val="007522DD"/>
    <w:rsid w:val="00753FB6"/>
    <w:rsid w:val="007630D2"/>
    <w:rsid w:val="007648F3"/>
    <w:rsid w:val="007661F7"/>
    <w:rsid w:val="0076691E"/>
    <w:rsid w:val="00770291"/>
    <w:rsid w:val="00773671"/>
    <w:rsid w:val="00773EC7"/>
    <w:rsid w:val="007752E2"/>
    <w:rsid w:val="00775FCB"/>
    <w:rsid w:val="00782879"/>
    <w:rsid w:val="00783511"/>
    <w:rsid w:val="0078363E"/>
    <w:rsid w:val="00791447"/>
    <w:rsid w:val="0079266D"/>
    <w:rsid w:val="00795633"/>
    <w:rsid w:val="00795756"/>
    <w:rsid w:val="00795F78"/>
    <w:rsid w:val="007A0770"/>
    <w:rsid w:val="007A28B8"/>
    <w:rsid w:val="007A3137"/>
    <w:rsid w:val="007A44EC"/>
    <w:rsid w:val="007A670B"/>
    <w:rsid w:val="007A74F0"/>
    <w:rsid w:val="007B2658"/>
    <w:rsid w:val="007B2E9D"/>
    <w:rsid w:val="007B3668"/>
    <w:rsid w:val="007B4F0F"/>
    <w:rsid w:val="007B5C0C"/>
    <w:rsid w:val="007B79AA"/>
    <w:rsid w:val="007C2693"/>
    <w:rsid w:val="007C5DA6"/>
    <w:rsid w:val="007C648D"/>
    <w:rsid w:val="007C6517"/>
    <w:rsid w:val="007D189A"/>
    <w:rsid w:val="007D18D6"/>
    <w:rsid w:val="007D204B"/>
    <w:rsid w:val="007D6589"/>
    <w:rsid w:val="007E04BD"/>
    <w:rsid w:val="007E0FBB"/>
    <w:rsid w:val="007E50C9"/>
    <w:rsid w:val="007E6A7E"/>
    <w:rsid w:val="007E7DEB"/>
    <w:rsid w:val="007F6F16"/>
    <w:rsid w:val="00801271"/>
    <w:rsid w:val="00801482"/>
    <w:rsid w:val="008047D0"/>
    <w:rsid w:val="0081256F"/>
    <w:rsid w:val="00813E94"/>
    <w:rsid w:val="0081417D"/>
    <w:rsid w:val="00815163"/>
    <w:rsid w:val="00815197"/>
    <w:rsid w:val="00816AE0"/>
    <w:rsid w:val="008233FB"/>
    <w:rsid w:val="008239DB"/>
    <w:rsid w:val="00825BDF"/>
    <w:rsid w:val="0083213D"/>
    <w:rsid w:val="00833E69"/>
    <w:rsid w:val="00835A2B"/>
    <w:rsid w:val="00846800"/>
    <w:rsid w:val="00847368"/>
    <w:rsid w:val="00851CEE"/>
    <w:rsid w:val="00853022"/>
    <w:rsid w:val="00855A6E"/>
    <w:rsid w:val="00856459"/>
    <w:rsid w:val="00856523"/>
    <w:rsid w:val="00857749"/>
    <w:rsid w:val="00860484"/>
    <w:rsid w:val="00860B07"/>
    <w:rsid w:val="00861097"/>
    <w:rsid w:val="008630C1"/>
    <w:rsid w:val="0086697D"/>
    <w:rsid w:val="00866EAD"/>
    <w:rsid w:val="00871A93"/>
    <w:rsid w:val="00873C68"/>
    <w:rsid w:val="008821B6"/>
    <w:rsid w:val="00882752"/>
    <w:rsid w:val="00884B78"/>
    <w:rsid w:val="00887461"/>
    <w:rsid w:val="008913CD"/>
    <w:rsid w:val="008923DE"/>
    <w:rsid w:val="00895567"/>
    <w:rsid w:val="008A0939"/>
    <w:rsid w:val="008A19F3"/>
    <w:rsid w:val="008A3C7E"/>
    <w:rsid w:val="008A447D"/>
    <w:rsid w:val="008A4A6E"/>
    <w:rsid w:val="008A7235"/>
    <w:rsid w:val="008B084C"/>
    <w:rsid w:val="008B1742"/>
    <w:rsid w:val="008B2FF6"/>
    <w:rsid w:val="008B3835"/>
    <w:rsid w:val="008B5671"/>
    <w:rsid w:val="008B57AD"/>
    <w:rsid w:val="008B653D"/>
    <w:rsid w:val="008C0D47"/>
    <w:rsid w:val="008C30AA"/>
    <w:rsid w:val="008C3A27"/>
    <w:rsid w:val="008C6310"/>
    <w:rsid w:val="008D417C"/>
    <w:rsid w:val="008D6356"/>
    <w:rsid w:val="008E03E9"/>
    <w:rsid w:val="008F328C"/>
    <w:rsid w:val="008F4105"/>
    <w:rsid w:val="008F6FA6"/>
    <w:rsid w:val="0090241E"/>
    <w:rsid w:val="00904B08"/>
    <w:rsid w:val="00907058"/>
    <w:rsid w:val="0090747E"/>
    <w:rsid w:val="009078D1"/>
    <w:rsid w:val="00912AA6"/>
    <w:rsid w:val="0091368F"/>
    <w:rsid w:val="0092285C"/>
    <w:rsid w:val="00922A0E"/>
    <w:rsid w:val="009236FA"/>
    <w:rsid w:val="00930097"/>
    <w:rsid w:val="009307EE"/>
    <w:rsid w:val="009309C0"/>
    <w:rsid w:val="00930B24"/>
    <w:rsid w:val="00931494"/>
    <w:rsid w:val="00931663"/>
    <w:rsid w:val="00940731"/>
    <w:rsid w:val="00941637"/>
    <w:rsid w:val="00942870"/>
    <w:rsid w:val="00944557"/>
    <w:rsid w:val="0094506C"/>
    <w:rsid w:val="00946800"/>
    <w:rsid w:val="00950955"/>
    <w:rsid w:val="00950B7C"/>
    <w:rsid w:val="0095138C"/>
    <w:rsid w:val="00952003"/>
    <w:rsid w:val="009546FA"/>
    <w:rsid w:val="00954F03"/>
    <w:rsid w:val="00955863"/>
    <w:rsid w:val="009572B4"/>
    <w:rsid w:val="00957C73"/>
    <w:rsid w:val="00962BF3"/>
    <w:rsid w:val="0096798D"/>
    <w:rsid w:val="00970E98"/>
    <w:rsid w:val="009730DA"/>
    <w:rsid w:val="00973B16"/>
    <w:rsid w:val="00973B39"/>
    <w:rsid w:val="0097494B"/>
    <w:rsid w:val="0097511E"/>
    <w:rsid w:val="00977E7A"/>
    <w:rsid w:val="0098081B"/>
    <w:rsid w:val="0098133E"/>
    <w:rsid w:val="00983C9D"/>
    <w:rsid w:val="009863FC"/>
    <w:rsid w:val="00986BBA"/>
    <w:rsid w:val="0098708B"/>
    <w:rsid w:val="00987E0C"/>
    <w:rsid w:val="00990EAC"/>
    <w:rsid w:val="00991D11"/>
    <w:rsid w:val="0099717C"/>
    <w:rsid w:val="00997825"/>
    <w:rsid w:val="009A1CB3"/>
    <w:rsid w:val="009A78AA"/>
    <w:rsid w:val="009B588A"/>
    <w:rsid w:val="009C15AC"/>
    <w:rsid w:val="009C1E84"/>
    <w:rsid w:val="009C2712"/>
    <w:rsid w:val="009C2C1A"/>
    <w:rsid w:val="009C36DE"/>
    <w:rsid w:val="009C5201"/>
    <w:rsid w:val="009C62A8"/>
    <w:rsid w:val="009C6785"/>
    <w:rsid w:val="009D483E"/>
    <w:rsid w:val="009D5528"/>
    <w:rsid w:val="009D607B"/>
    <w:rsid w:val="009D6117"/>
    <w:rsid w:val="009D69EC"/>
    <w:rsid w:val="009E1665"/>
    <w:rsid w:val="009E297E"/>
    <w:rsid w:val="009E603D"/>
    <w:rsid w:val="009F1C8A"/>
    <w:rsid w:val="009F59D7"/>
    <w:rsid w:val="009F739C"/>
    <w:rsid w:val="00A0279B"/>
    <w:rsid w:val="00A03983"/>
    <w:rsid w:val="00A06116"/>
    <w:rsid w:val="00A138E7"/>
    <w:rsid w:val="00A14598"/>
    <w:rsid w:val="00A151AA"/>
    <w:rsid w:val="00A15251"/>
    <w:rsid w:val="00A15441"/>
    <w:rsid w:val="00A22E7D"/>
    <w:rsid w:val="00A22F07"/>
    <w:rsid w:val="00A24F54"/>
    <w:rsid w:val="00A26122"/>
    <w:rsid w:val="00A26308"/>
    <w:rsid w:val="00A26C83"/>
    <w:rsid w:val="00A30BFB"/>
    <w:rsid w:val="00A32A5E"/>
    <w:rsid w:val="00A34AFD"/>
    <w:rsid w:val="00A3550C"/>
    <w:rsid w:val="00A43971"/>
    <w:rsid w:val="00A43D43"/>
    <w:rsid w:val="00A4623C"/>
    <w:rsid w:val="00A50EA5"/>
    <w:rsid w:val="00A51A5D"/>
    <w:rsid w:val="00A52CF3"/>
    <w:rsid w:val="00A538F5"/>
    <w:rsid w:val="00A53A68"/>
    <w:rsid w:val="00A53F05"/>
    <w:rsid w:val="00A54F03"/>
    <w:rsid w:val="00A614EF"/>
    <w:rsid w:val="00A61A5C"/>
    <w:rsid w:val="00A631A3"/>
    <w:rsid w:val="00A63893"/>
    <w:rsid w:val="00A64A7D"/>
    <w:rsid w:val="00A6518F"/>
    <w:rsid w:val="00A658ED"/>
    <w:rsid w:val="00A66360"/>
    <w:rsid w:val="00A6712E"/>
    <w:rsid w:val="00A67E0B"/>
    <w:rsid w:val="00A70C76"/>
    <w:rsid w:val="00A719BD"/>
    <w:rsid w:val="00A7464D"/>
    <w:rsid w:val="00A74673"/>
    <w:rsid w:val="00A7616C"/>
    <w:rsid w:val="00A80780"/>
    <w:rsid w:val="00A82498"/>
    <w:rsid w:val="00A830AA"/>
    <w:rsid w:val="00A93B7E"/>
    <w:rsid w:val="00AA487E"/>
    <w:rsid w:val="00AA50F6"/>
    <w:rsid w:val="00AA7296"/>
    <w:rsid w:val="00AA7978"/>
    <w:rsid w:val="00AB047F"/>
    <w:rsid w:val="00AB2417"/>
    <w:rsid w:val="00AB276B"/>
    <w:rsid w:val="00AB4207"/>
    <w:rsid w:val="00AB465D"/>
    <w:rsid w:val="00AB5186"/>
    <w:rsid w:val="00AB7160"/>
    <w:rsid w:val="00AB7875"/>
    <w:rsid w:val="00AC354C"/>
    <w:rsid w:val="00AC4F31"/>
    <w:rsid w:val="00AC53A7"/>
    <w:rsid w:val="00AD0740"/>
    <w:rsid w:val="00AD1E5B"/>
    <w:rsid w:val="00AD221A"/>
    <w:rsid w:val="00AD279F"/>
    <w:rsid w:val="00AD3C4A"/>
    <w:rsid w:val="00AD74DC"/>
    <w:rsid w:val="00AE116A"/>
    <w:rsid w:val="00AE4CE5"/>
    <w:rsid w:val="00AE4F85"/>
    <w:rsid w:val="00AF3EB9"/>
    <w:rsid w:val="00AF478D"/>
    <w:rsid w:val="00AF7668"/>
    <w:rsid w:val="00B040A4"/>
    <w:rsid w:val="00B069F7"/>
    <w:rsid w:val="00B06B73"/>
    <w:rsid w:val="00B11FEA"/>
    <w:rsid w:val="00B125F0"/>
    <w:rsid w:val="00B230B7"/>
    <w:rsid w:val="00B27F07"/>
    <w:rsid w:val="00B3164A"/>
    <w:rsid w:val="00B36C5A"/>
    <w:rsid w:val="00B37E6B"/>
    <w:rsid w:val="00B423A5"/>
    <w:rsid w:val="00B426FB"/>
    <w:rsid w:val="00B5661D"/>
    <w:rsid w:val="00B56D2C"/>
    <w:rsid w:val="00B61868"/>
    <w:rsid w:val="00B62D3F"/>
    <w:rsid w:val="00B63A5B"/>
    <w:rsid w:val="00B63D2D"/>
    <w:rsid w:val="00B6451B"/>
    <w:rsid w:val="00B6574F"/>
    <w:rsid w:val="00B6663A"/>
    <w:rsid w:val="00B7174E"/>
    <w:rsid w:val="00B775B6"/>
    <w:rsid w:val="00B82836"/>
    <w:rsid w:val="00B82E65"/>
    <w:rsid w:val="00B84157"/>
    <w:rsid w:val="00B969C8"/>
    <w:rsid w:val="00BA1003"/>
    <w:rsid w:val="00BA10BE"/>
    <w:rsid w:val="00BA2625"/>
    <w:rsid w:val="00BA6946"/>
    <w:rsid w:val="00BB0350"/>
    <w:rsid w:val="00BB19E6"/>
    <w:rsid w:val="00BB41FD"/>
    <w:rsid w:val="00BB4E51"/>
    <w:rsid w:val="00BB7AEE"/>
    <w:rsid w:val="00BB7E90"/>
    <w:rsid w:val="00BC17B4"/>
    <w:rsid w:val="00BC283C"/>
    <w:rsid w:val="00BC7D34"/>
    <w:rsid w:val="00BD2B75"/>
    <w:rsid w:val="00BD442E"/>
    <w:rsid w:val="00BD738C"/>
    <w:rsid w:val="00BE19B5"/>
    <w:rsid w:val="00BE39B8"/>
    <w:rsid w:val="00BE5523"/>
    <w:rsid w:val="00BE59B9"/>
    <w:rsid w:val="00BE66DB"/>
    <w:rsid w:val="00BE71FF"/>
    <w:rsid w:val="00BE730D"/>
    <w:rsid w:val="00BF0033"/>
    <w:rsid w:val="00BF44A4"/>
    <w:rsid w:val="00BF7BFF"/>
    <w:rsid w:val="00C0227A"/>
    <w:rsid w:val="00C035AA"/>
    <w:rsid w:val="00C105A1"/>
    <w:rsid w:val="00C10B2D"/>
    <w:rsid w:val="00C11E33"/>
    <w:rsid w:val="00C122F9"/>
    <w:rsid w:val="00C16747"/>
    <w:rsid w:val="00C1681F"/>
    <w:rsid w:val="00C17699"/>
    <w:rsid w:val="00C21159"/>
    <w:rsid w:val="00C2408C"/>
    <w:rsid w:val="00C2526B"/>
    <w:rsid w:val="00C30962"/>
    <w:rsid w:val="00C34FB1"/>
    <w:rsid w:val="00C435ED"/>
    <w:rsid w:val="00C44F52"/>
    <w:rsid w:val="00C52A0D"/>
    <w:rsid w:val="00C54F79"/>
    <w:rsid w:val="00C55CA5"/>
    <w:rsid w:val="00C61DF4"/>
    <w:rsid w:val="00C62D86"/>
    <w:rsid w:val="00C643E0"/>
    <w:rsid w:val="00C804BB"/>
    <w:rsid w:val="00C86701"/>
    <w:rsid w:val="00C8727D"/>
    <w:rsid w:val="00C8774D"/>
    <w:rsid w:val="00C92C19"/>
    <w:rsid w:val="00C9376A"/>
    <w:rsid w:val="00C93C3A"/>
    <w:rsid w:val="00C94A65"/>
    <w:rsid w:val="00C94AF8"/>
    <w:rsid w:val="00C94E98"/>
    <w:rsid w:val="00C96227"/>
    <w:rsid w:val="00C96509"/>
    <w:rsid w:val="00CA362B"/>
    <w:rsid w:val="00CA462A"/>
    <w:rsid w:val="00CA46E3"/>
    <w:rsid w:val="00CA57AC"/>
    <w:rsid w:val="00CB1422"/>
    <w:rsid w:val="00CB211A"/>
    <w:rsid w:val="00CC17C0"/>
    <w:rsid w:val="00CC19F8"/>
    <w:rsid w:val="00CC3B6C"/>
    <w:rsid w:val="00CD1405"/>
    <w:rsid w:val="00CD2E1A"/>
    <w:rsid w:val="00CD5F91"/>
    <w:rsid w:val="00CD7683"/>
    <w:rsid w:val="00CE3A3D"/>
    <w:rsid w:val="00CE5783"/>
    <w:rsid w:val="00CE7354"/>
    <w:rsid w:val="00CE7A30"/>
    <w:rsid w:val="00CE7A85"/>
    <w:rsid w:val="00CF3B09"/>
    <w:rsid w:val="00CF4EF6"/>
    <w:rsid w:val="00D0476C"/>
    <w:rsid w:val="00D065A6"/>
    <w:rsid w:val="00D1204C"/>
    <w:rsid w:val="00D1549F"/>
    <w:rsid w:val="00D1695C"/>
    <w:rsid w:val="00D172C3"/>
    <w:rsid w:val="00D178D5"/>
    <w:rsid w:val="00D24A5D"/>
    <w:rsid w:val="00D26A08"/>
    <w:rsid w:val="00D270A5"/>
    <w:rsid w:val="00D2756B"/>
    <w:rsid w:val="00D3115C"/>
    <w:rsid w:val="00D31A36"/>
    <w:rsid w:val="00D332E2"/>
    <w:rsid w:val="00D37FCB"/>
    <w:rsid w:val="00D4023D"/>
    <w:rsid w:val="00D40484"/>
    <w:rsid w:val="00D4069A"/>
    <w:rsid w:val="00D44A1C"/>
    <w:rsid w:val="00D4540D"/>
    <w:rsid w:val="00D45749"/>
    <w:rsid w:val="00D5027C"/>
    <w:rsid w:val="00D5373F"/>
    <w:rsid w:val="00D54ECC"/>
    <w:rsid w:val="00D56E96"/>
    <w:rsid w:val="00D61642"/>
    <w:rsid w:val="00D664C5"/>
    <w:rsid w:val="00D7189D"/>
    <w:rsid w:val="00D730CA"/>
    <w:rsid w:val="00D73424"/>
    <w:rsid w:val="00D73F8E"/>
    <w:rsid w:val="00D75313"/>
    <w:rsid w:val="00D801DF"/>
    <w:rsid w:val="00D81DF7"/>
    <w:rsid w:val="00D86307"/>
    <w:rsid w:val="00D91029"/>
    <w:rsid w:val="00D94F64"/>
    <w:rsid w:val="00D978E4"/>
    <w:rsid w:val="00DA33A5"/>
    <w:rsid w:val="00DA33AC"/>
    <w:rsid w:val="00DA64D0"/>
    <w:rsid w:val="00DA6582"/>
    <w:rsid w:val="00DA6ED1"/>
    <w:rsid w:val="00DB0DFE"/>
    <w:rsid w:val="00DB67CB"/>
    <w:rsid w:val="00DC22C2"/>
    <w:rsid w:val="00DC3F61"/>
    <w:rsid w:val="00DC575A"/>
    <w:rsid w:val="00DC5FE1"/>
    <w:rsid w:val="00DC6DD2"/>
    <w:rsid w:val="00DD29A7"/>
    <w:rsid w:val="00DD2B98"/>
    <w:rsid w:val="00DD4754"/>
    <w:rsid w:val="00DD641B"/>
    <w:rsid w:val="00DD6B6B"/>
    <w:rsid w:val="00DE03C1"/>
    <w:rsid w:val="00DE18B5"/>
    <w:rsid w:val="00DF09F4"/>
    <w:rsid w:val="00DF43AC"/>
    <w:rsid w:val="00E02E0B"/>
    <w:rsid w:val="00E0593E"/>
    <w:rsid w:val="00E06B48"/>
    <w:rsid w:val="00E172BD"/>
    <w:rsid w:val="00E17C35"/>
    <w:rsid w:val="00E208B0"/>
    <w:rsid w:val="00E208F1"/>
    <w:rsid w:val="00E226E7"/>
    <w:rsid w:val="00E26720"/>
    <w:rsid w:val="00E30D2C"/>
    <w:rsid w:val="00E33966"/>
    <w:rsid w:val="00E36DF7"/>
    <w:rsid w:val="00E37DF3"/>
    <w:rsid w:val="00E40122"/>
    <w:rsid w:val="00E41AEE"/>
    <w:rsid w:val="00E4794F"/>
    <w:rsid w:val="00E50629"/>
    <w:rsid w:val="00E508A7"/>
    <w:rsid w:val="00E50F28"/>
    <w:rsid w:val="00E60A44"/>
    <w:rsid w:val="00E61B22"/>
    <w:rsid w:val="00E65C24"/>
    <w:rsid w:val="00E666EA"/>
    <w:rsid w:val="00E66CC6"/>
    <w:rsid w:val="00E74087"/>
    <w:rsid w:val="00E830B6"/>
    <w:rsid w:val="00E85CEA"/>
    <w:rsid w:val="00E85FEA"/>
    <w:rsid w:val="00E8690C"/>
    <w:rsid w:val="00E9280E"/>
    <w:rsid w:val="00E97C53"/>
    <w:rsid w:val="00EA3590"/>
    <w:rsid w:val="00EA6493"/>
    <w:rsid w:val="00EA70F3"/>
    <w:rsid w:val="00EA7476"/>
    <w:rsid w:val="00EB0651"/>
    <w:rsid w:val="00EB1F89"/>
    <w:rsid w:val="00EB1FC2"/>
    <w:rsid w:val="00EB6A0B"/>
    <w:rsid w:val="00EC14DF"/>
    <w:rsid w:val="00EC1BB9"/>
    <w:rsid w:val="00EC2831"/>
    <w:rsid w:val="00EC769D"/>
    <w:rsid w:val="00ED1196"/>
    <w:rsid w:val="00ED1774"/>
    <w:rsid w:val="00ED266D"/>
    <w:rsid w:val="00ED2D75"/>
    <w:rsid w:val="00ED3B32"/>
    <w:rsid w:val="00ED3B97"/>
    <w:rsid w:val="00ED4484"/>
    <w:rsid w:val="00ED6143"/>
    <w:rsid w:val="00ED6B45"/>
    <w:rsid w:val="00ED7346"/>
    <w:rsid w:val="00ED77F3"/>
    <w:rsid w:val="00ED7B7C"/>
    <w:rsid w:val="00EE0001"/>
    <w:rsid w:val="00EE45D4"/>
    <w:rsid w:val="00EF1410"/>
    <w:rsid w:val="00EF521A"/>
    <w:rsid w:val="00F05BB5"/>
    <w:rsid w:val="00F113BF"/>
    <w:rsid w:val="00F16241"/>
    <w:rsid w:val="00F20633"/>
    <w:rsid w:val="00F20ED0"/>
    <w:rsid w:val="00F21A76"/>
    <w:rsid w:val="00F22927"/>
    <w:rsid w:val="00F2337D"/>
    <w:rsid w:val="00F25908"/>
    <w:rsid w:val="00F26E37"/>
    <w:rsid w:val="00F32A7C"/>
    <w:rsid w:val="00F34239"/>
    <w:rsid w:val="00F34EC4"/>
    <w:rsid w:val="00F374E5"/>
    <w:rsid w:val="00F41103"/>
    <w:rsid w:val="00F4271F"/>
    <w:rsid w:val="00F463F9"/>
    <w:rsid w:val="00F54999"/>
    <w:rsid w:val="00F5534E"/>
    <w:rsid w:val="00F6042B"/>
    <w:rsid w:val="00F60625"/>
    <w:rsid w:val="00F607FF"/>
    <w:rsid w:val="00F61666"/>
    <w:rsid w:val="00F62DCD"/>
    <w:rsid w:val="00F713D4"/>
    <w:rsid w:val="00F7451A"/>
    <w:rsid w:val="00F745DD"/>
    <w:rsid w:val="00F75386"/>
    <w:rsid w:val="00F76B03"/>
    <w:rsid w:val="00F76EBD"/>
    <w:rsid w:val="00F8478E"/>
    <w:rsid w:val="00F84AC0"/>
    <w:rsid w:val="00F84B99"/>
    <w:rsid w:val="00F84BE8"/>
    <w:rsid w:val="00F85769"/>
    <w:rsid w:val="00F8700A"/>
    <w:rsid w:val="00F91124"/>
    <w:rsid w:val="00F96F88"/>
    <w:rsid w:val="00FA2B33"/>
    <w:rsid w:val="00FA3223"/>
    <w:rsid w:val="00FA6956"/>
    <w:rsid w:val="00FB0572"/>
    <w:rsid w:val="00FB05EA"/>
    <w:rsid w:val="00FB2D18"/>
    <w:rsid w:val="00FC7A33"/>
    <w:rsid w:val="00FC7C5B"/>
    <w:rsid w:val="00FD0C4A"/>
    <w:rsid w:val="00FD2680"/>
    <w:rsid w:val="00FD73B1"/>
    <w:rsid w:val="00FD744C"/>
    <w:rsid w:val="00FE661A"/>
    <w:rsid w:val="00FE77D9"/>
    <w:rsid w:val="00FF62A8"/>
    <w:rsid w:val="00FF663C"/>
    <w:rsid w:val="03BFE302"/>
    <w:rsid w:val="07177A84"/>
    <w:rsid w:val="091950AA"/>
    <w:rsid w:val="0919BA87"/>
    <w:rsid w:val="0B104D62"/>
    <w:rsid w:val="0BD39C89"/>
    <w:rsid w:val="0C623D02"/>
    <w:rsid w:val="0C89DA68"/>
    <w:rsid w:val="0D1C1F56"/>
    <w:rsid w:val="0EF8E999"/>
    <w:rsid w:val="0F030047"/>
    <w:rsid w:val="107296D1"/>
    <w:rsid w:val="1688BF73"/>
    <w:rsid w:val="182C106E"/>
    <w:rsid w:val="18EF4D7B"/>
    <w:rsid w:val="1A1F0740"/>
    <w:rsid w:val="1A3CB6A4"/>
    <w:rsid w:val="1D259C65"/>
    <w:rsid w:val="1F11FBB4"/>
    <w:rsid w:val="2165285E"/>
    <w:rsid w:val="21825D7D"/>
    <w:rsid w:val="224E97EF"/>
    <w:rsid w:val="22A19DD5"/>
    <w:rsid w:val="232AEA52"/>
    <w:rsid w:val="25C56C34"/>
    <w:rsid w:val="26202158"/>
    <w:rsid w:val="26EEDCFE"/>
    <w:rsid w:val="2AC9324C"/>
    <w:rsid w:val="2AEF1D0D"/>
    <w:rsid w:val="2C1B6295"/>
    <w:rsid w:val="2DDF2CFF"/>
    <w:rsid w:val="309BC5F6"/>
    <w:rsid w:val="30B9DD65"/>
    <w:rsid w:val="339F39E7"/>
    <w:rsid w:val="345E654A"/>
    <w:rsid w:val="34A1791B"/>
    <w:rsid w:val="35987228"/>
    <w:rsid w:val="3670B7C3"/>
    <w:rsid w:val="37B5383E"/>
    <w:rsid w:val="3B36379B"/>
    <w:rsid w:val="3D1AD10B"/>
    <w:rsid w:val="3E39EB44"/>
    <w:rsid w:val="3F14B92F"/>
    <w:rsid w:val="3F27F48D"/>
    <w:rsid w:val="4124AB88"/>
    <w:rsid w:val="45653EFA"/>
    <w:rsid w:val="46A44875"/>
    <w:rsid w:val="49D7FB85"/>
    <w:rsid w:val="4C156D66"/>
    <w:rsid w:val="4E071B49"/>
    <w:rsid w:val="4EF92024"/>
    <w:rsid w:val="50101FA3"/>
    <w:rsid w:val="517C5A5A"/>
    <w:rsid w:val="51F56CD8"/>
    <w:rsid w:val="53A057EF"/>
    <w:rsid w:val="5496C59A"/>
    <w:rsid w:val="551121CD"/>
    <w:rsid w:val="564BB1F8"/>
    <w:rsid w:val="595664C6"/>
    <w:rsid w:val="59B23B2B"/>
    <w:rsid w:val="5AF7069F"/>
    <w:rsid w:val="5BB94499"/>
    <w:rsid w:val="5C94AC80"/>
    <w:rsid w:val="5D8EDC40"/>
    <w:rsid w:val="5F42BA67"/>
    <w:rsid w:val="5FFFE4D5"/>
    <w:rsid w:val="623840BE"/>
    <w:rsid w:val="63477D82"/>
    <w:rsid w:val="64CA7B48"/>
    <w:rsid w:val="650829A6"/>
    <w:rsid w:val="6554B89B"/>
    <w:rsid w:val="65FF420E"/>
    <w:rsid w:val="67D58B82"/>
    <w:rsid w:val="69A8399D"/>
    <w:rsid w:val="6D85FACB"/>
    <w:rsid w:val="73611464"/>
    <w:rsid w:val="751C2937"/>
    <w:rsid w:val="773DB1EE"/>
    <w:rsid w:val="7CB4843E"/>
    <w:rsid w:val="7DD658EE"/>
    <w:rsid w:val="7EB9C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7E1A2ACC-D247-4651-81D1-F40ED8C2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3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link w:val="afd"/>
    <w:uiPriority w:val="99"/>
    <w:unhideWhenUsed/>
    <w:rsid w:val="009572B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7261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7261BF"/>
    <w:rPr>
      <w:b/>
      <w:bCs/>
    </w:rPr>
  </w:style>
  <w:style w:type="character" w:styleId="HTML">
    <w:name w:val="HTML Code"/>
    <w:basedOn w:val="a2"/>
    <w:uiPriority w:val="99"/>
    <w:semiHidden/>
    <w:unhideWhenUsed/>
    <w:rsid w:val="00291421"/>
    <w:rPr>
      <w:rFonts w:ascii="Courier New" w:eastAsia="Times New Roman" w:hAnsi="Courier New" w:cs="Courier New"/>
      <w:sz w:val="20"/>
      <w:szCs w:val="20"/>
    </w:rPr>
  </w:style>
  <w:style w:type="character" w:styleId="aff">
    <w:name w:val="Placeholder Text"/>
    <w:basedOn w:val="a2"/>
    <w:uiPriority w:val="99"/>
    <w:semiHidden/>
    <w:rsid w:val="003B5463"/>
    <w:rPr>
      <w:color w:val="808080"/>
    </w:rPr>
  </w:style>
  <w:style w:type="paragraph" w:customStyle="1" w:styleId="aff0">
    <w:name w:val="Базовый стиль текста"/>
    <w:basedOn w:val="afc"/>
    <w:link w:val="aff1"/>
    <w:qFormat/>
    <w:rsid w:val="006B06B5"/>
    <w:pPr>
      <w:spacing w:before="240" w:beforeAutospacing="0" w:after="0" w:afterAutospacing="0" w:line="360" w:lineRule="auto"/>
      <w:ind w:firstLine="851"/>
      <w:contextualSpacing/>
      <w:jc w:val="both"/>
    </w:pPr>
  </w:style>
  <w:style w:type="character" w:customStyle="1" w:styleId="afd">
    <w:name w:val="Обычный (Интернет) Знак"/>
    <w:basedOn w:val="a2"/>
    <w:link w:val="afc"/>
    <w:uiPriority w:val="99"/>
    <w:semiHidden/>
    <w:rsid w:val="006B06B5"/>
    <w:rPr>
      <w:rFonts w:ascii="Times New Roman" w:eastAsia="Times New Roman" w:hAnsi="Times New Roman" w:cs="Times New Roman"/>
      <w:sz w:val="24"/>
      <w:szCs w:val="24"/>
    </w:rPr>
  </w:style>
  <w:style w:type="character" w:customStyle="1" w:styleId="aff1">
    <w:name w:val="Базовый стиль текста Знак"/>
    <w:basedOn w:val="afd"/>
    <w:link w:val="aff0"/>
    <w:rsid w:val="006B06B5"/>
    <w:rPr>
      <w:rFonts w:ascii="Times New Roman" w:eastAsia="Times New Roman" w:hAnsi="Times New Roman" w:cs="Times New Roman"/>
      <w:sz w:val="24"/>
      <w:szCs w:val="24"/>
    </w:rPr>
  </w:style>
  <w:style w:type="paragraph" w:styleId="aff2">
    <w:name w:val="Title"/>
    <w:basedOn w:val="a1"/>
    <w:next w:val="a1"/>
    <w:link w:val="aff3"/>
    <w:uiPriority w:val="10"/>
    <w:qFormat/>
    <w:rsid w:val="0042006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3">
    <w:name w:val="Заголовок Знак"/>
    <w:basedOn w:val="a2"/>
    <w:link w:val="aff2"/>
    <w:uiPriority w:val="10"/>
    <w:rsid w:val="0042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TEXT">
    <w:name w:val="NORMAL TEXT"/>
    <w:basedOn w:val="a1"/>
    <w:link w:val="NORMALTEXT0"/>
    <w:qFormat/>
    <w:rsid w:val="0042006F"/>
    <w:rPr>
      <w:lang w:eastAsia="ja-JP"/>
    </w:rPr>
  </w:style>
  <w:style w:type="character" w:customStyle="1" w:styleId="NORMALTEXT0">
    <w:name w:val="NORMAL TEXT Знак"/>
    <w:basedOn w:val="a2"/>
    <w:link w:val="NORMALTEXT"/>
    <w:rsid w:val="0042006F"/>
    <w:rPr>
      <w:rFonts w:ascii="Times New Roman" w:hAnsi="Times New Roman"/>
      <w:sz w:val="24"/>
      <w:lang w:eastAsia="ja-JP"/>
    </w:rPr>
  </w:style>
  <w:style w:type="paragraph" w:customStyle="1" w:styleId="NORMALLINE">
    <w:name w:val="NORMAL LINE"/>
    <w:basedOn w:val="a0"/>
    <w:link w:val="NORMALLINE0"/>
    <w:qFormat/>
    <w:rsid w:val="00A15251"/>
    <w:pPr>
      <w:numPr>
        <w:numId w:val="0"/>
      </w:numPr>
      <w:ind w:firstLine="851"/>
    </w:pPr>
  </w:style>
  <w:style w:type="character" w:customStyle="1" w:styleId="NORMALLINE0">
    <w:name w:val="NORMAL LINE Знак"/>
    <w:basedOn w:val="a5"/>
    <w:link w:val="NORMALLINE"/>
    <w:rsid w:val="00A15251"/>
    <w:rPr>
      <w:rFonts w:ascii="Times New Roman" w:hAnsi="Times New Roman"/>
      <w:sz w:val="24"/>
    </w:rPr>
  </w:style>
  <w:style w:type="paragraph" w:customStyle="1" w:styleId="NEWPUNCT">
    <w:name w:val="NEW PUNCT"/>
    <w:basedOn w:val="a1"/>
    <w:link w:val="NEWPUNCT0"/>
    <w:qFormat/>
    <w:rsid w:val="009B588A"/>
    <w:pPr>
      <w:tabs>
        <w:tab w:val="left" w:pos="1560"/>
      </w:tabs>
      <w:spacing w:before="200"/>
      <w:ind w:right="-284"/>
      <w:outlineLvl w:val="1"/>
    </w:pPr>
    <w:rPr>
      <w:rFonts w:eastAsiaTheme="majorEastAsia" w:cs="Times New Roman"/>
      <w:b/>
      <w:bCs/>
      <w:szCs w:val="36"/>
    </w:rPr>
  </w:style>
  <w:style w:type="character" w:customStyle="1" w:styleId="NEWPUNCT0">
    <w:name w:val="NEW PUNCT Знак"/>
    <w:basedOn w:val="a2"/>
    <w:link w:val="NEWPUNCT"/>
    <w:rsid w:val="009B588A"/>
    <w:rPr>
      <w:rFonts w:ascii="Times New Roman" w:eastAsiaTheme="majorEastAsia" w:hAnsi="Times New Roman" w:cs="Times New Roman"/>
      <w:b/>
      <w:bCs/>
      <w:sz w:val="24"/>
      <w:szCs w:val="36"/>
    </w:rPr>
  </w:style>
  <w:style w:type="character" w:styleId="aff4">
    <w:name w:val="Subtle Reference"/>
    <w:basedOn w:val="a2"/>
    <w:uiPriority w:val="99"/>
    <w:qFormat/>
    <w:rsid w:val="00E65C24"/>
    <w:rPr>
      <w:smallCaps/>
      <w:color w:val="5A5A5A" w:themeColor="text1" w:themeTint="A5"/>
    </w:rPr>
  </w:style>
  <w:style w:type="paragraph" w:customStyle="1" w:styleId="1svoy">
    <w:name w:val="1. svoy"/>
    <w:basedOn w:val="1"/>
    <w:link w:val="1svoy0"/>
    <w:qFormat/>
    <w:rsid w:val="00BA10BE"/>
    <w:pPr>
      <w:keepNext w:val="0"/>
      <w:keepLines w:val="0"/>
      <w:pageBreakBefore w:val="0"/>
      <w:numPr>
        <w:numId w:val="0"/>
      </w:numPr>
      <w:ind w:firstLine="851"/>
      <w:jc w:val="both"/>
    </w:pPr>
  </w:style>
  <w:style w:type="character" w:customStyle="1" w:styleId="1svoy0">
    <w:name w:val="1. svoy Знак"/>
    <w:basedOn w:val="10"/>
    <w:link w:val="1svoy"/>
    <w:rsid w:val="00BA10BE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styleId="aff5">
    <w:name w:val="Intense Reference"/>
    <w:basedOn w:val="a2"/>
    <w:uiPriority w:val="99"/>
    <w:qFormat/>
    <w:rsid w:val="007B3668"/>
    <w:rPr>
      <w:b/>
      <w:bCs/>
      <w:smallCaps/>
      <w:color w:val="4F81BD" w:themeColor="accent1"/>
      <w:spacing w:val="5"/>
    </w:rPr>
  </w:style>
  <w:style w:type="paragraph" w:customStyle="1" w:styleId="paragraph">
    <w:name w:val="paragraph"/>
    <w:basedOn w:val="a1"/>
    <w:rsid w:val="003B7D79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3B7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52B735-DD4D-4A96-8FF9-AD4DFEC2E0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1257</TotalTime>
  <Pages>23</Pages>
  <Words>5459</Words>
  <Characters>31118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36504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Сергей Пастернак</cp:lastModifiedBy>
  <cp:revision>105</cp:revision>
  <cp:lastPrinted>2019-07-22T11:48:00Z</cp:lastPrinted>
  <dcterms:created xsi:type="dcterms:W3CDTF">2025-05-24T08:52:00Z</dcterms:created>
  <dcterms:modified xsi:type="dcterms:W3CDTF">2026-09-24T09:35:00Z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